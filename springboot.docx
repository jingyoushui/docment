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SpringBoot笔记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SpringBoot介绍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Spring Boot使开发独立的，产品级别的基于Spring的应用变得非常简单，你只需"just run"。 我们为Spring平台及第三方库提供开箱即用的设置，这样你就可以有条不紊地开始。多数Spring Boot应用需要很少的Spring配置。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你可以使用Spring Boot创建Java应用，并使用java -jar启动它或采用传统的war部署方式。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解决的问题</w:t>
      </w:r>
    </w:p>
    <w:p>
      <w:pPr>
        <w:numPr>
          <w:ilvl w:val="0"/>
          <w:numId w:val="2"/>
        </w:numPr>
        <w:ind w:left="420" w:leftChars="0" w:hanging="420" w:firstLineChars="0"/>
        <w:rPr>
          <w:rFonts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依赖太多了, 且存在版本问题 </w:t>
      </w:r>
    </w:p>
    <w:p>
      <w:pPr>
        <w:numPr>
          <w:ilvl w:val="0"/>
          <w:numId w:val="2"/>
        </w:numPr>
        <w:ind w:left="420" w:leftChars="0" w:hanging="420" w:firstLineChars="0"/>
        <w:rPr>
          <w:rFonts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配置太多了且每次都一样, 大部分工程, 配置每次都是一样的, 从一个地方拷贝到另外一个地方. 且Spring发展10多年, 各种配置版本太多, 对于很多程序员来说, 分不清哪个是有效, 哪个无效. </w:t>
      </w:r>
    </w:p>
    <w:p>
      <w:pPr>
        <w:numPr>
          <w:ilvl w:val="0"/>
          <w:numId w:val="2"/>
        </w:numPr>
        <w:ind w:left="420" w:leftChars="0" w:hanging="420" w:firstLineChars="0"/>
        <w:rPr>
          <w:rFonts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部署太麻烦. 需要tomcat部署, 项目结构也需要照着</w:t>
      </w:r>
      <w:r>
        <w:fldChar w:fldCharType="begin"/>
      </w:r>
      <w:r>
        <w:instrText xml:space="preserve"> HYPERLINK "http://lib.csdn.net/base/17" \o "Java EE知识库" \t "http://blog.csdn.net/haoyifen/article/details/_blank" </w:instrText>
      </w:r>
      <w:r>
        <w:fldChar w:fldCharType="separate"/>
      </w:r>
      <w:r>
        <w:t>Java EE</w:t>
      </w:r>
      <w:r>
        <w:fldChar w:fldCharType="end"/>
      </w:r>
      <w:r>
        <w:rPr>
          <w:rFonts w:ascii="宋体" w:hAnsi="宋体" w:eastAsia="宋体" w:cs="宋体"/>
          <w:sz w:val="24"/>
          <w:szCs w:val="24"/>
        </w:rPr>
        <w:t>的目录结构来写.</w:t>
      </w:r>
    </w:p>
    <w:p>
      <w:pPr>
        <w:pStyle w:val="4"/>
        <w:rPr>
          <w:lang w:val="en-US" w:eastAsia="zh-CN"/>
        </w:rPr>
      </w:pPr>
      <w:r>
        <w:rPr>
          <w:rFonts w:hint="eastAsia"/>
          <w:lang w:val="en-US" w:eastAsia="zh-CN"/>
        </w:rPr>
        <w:t>SpringBoot特点</w:t>
      </w:r>
    </w:p>
    <w:p>
      <w:pPr>
        <w:numPr>
          <w:ilvl w:val="0"/>
          <w:numId w:val="3"/>
        </w:numPr>
        <w:ind w:left="420" w:leftChars="0" w:hanging="420" w:firstLineChars="0"/>
      </w:pPr>
      <w:r>
        <w:rPr>
          <w:lang w:val="en-US" w:eastAsia="zh-CN"/>
        </w:rPr>
        <w:t>创建独立的Spring应用程序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嵌入的Tomcat，无需部署WAR文件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简化Maven配置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自动配置Spring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提供生产就绪型功能，如指标，健康检查和外部配置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绝对没有代码生成和对XML没有要求配置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rPr>
          <w:lang w:val="en-US" w:eastAsia="zh-CN"/>
        </w:rPr>
      </w:pPr>
      <w:r>
        <w:rPr>
          <w:rFonts w:hint="eastAsia"/>
          <w:lang w:val="en-US" w:eastAsia="zh-CN"/>
        </w:rPr>
        <w:t>SpringBoot功能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自动配置(auto-configuration)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一项简化配置的功能，比如在classpath中发现有spring security的jar包，则自动创建相关的bean等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starters(简化依赖)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这个比较关键，方便spring去集成各类组件，比如redis、mongodb等等。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SpringBoot的发展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16705" cy="1291590"/>
            <wp:effectExtent l="0" t="0" r="17145" b="381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129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系统要求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默认情况下，本堂课使用SpringBoot 2.1.2最新版本，最好安装JDK8以及以上的版本，maven使用3.3或者以上的版本（本教程使用maven3.6版本）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第一个SpringBoot项目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新建一个普通maven项目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创建pom文件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&lt;groupId&gt;enjoy&lt;/groupId&gt;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&lt;artifactId&gt;springbootvip&lt;/artifactId&gt;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&lt;parent&gt;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&lt;artifactId&gt;spring-boot-starter-parent&lt;/artifactId&gt;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&lt;version&gt;2.1.2.RELEASE&lt;/version&gt;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&lt;/parent&gt;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&lt;artifactId&gt;spring-boot-starter-web&lt;/artifactId&gt;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rPr>
          <w:rFonts w:hint="eastAsia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编写代码：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为了完成应用程序，我们需要创建一个单独的Java文件。Maven默认会编译src/main/java下的源码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新建：cn.enjoy.Example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package cn.enjoy;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import org.springframework.boot.*;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import org.springframework.boot.autoconfigure.*;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import org.springframework.stereotype.*;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import org.springframework.web.bind.annotation.*;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@RestController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@EnableAutoConfiguration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public class Example {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@RequestMapping("/")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String home() {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return "Hello World!";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}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public static void main(String[] args) throws Exception {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SpringApplication.run(Example.class, args);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}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@RestController和@RequestMapping说明：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@RestController。这被称为一个构造型（stereotype）注解。它为阅读代码的人们提供建议。对于Spring，该类扮演了一个特殊角色。在本示例中，我们的类是一个web @Controller，所以当处理进来的web请求时，Spring会询问它。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@RequestMapping注解提供路由信息。它告诉Spring任何来自"/"路径的HTTP请求都应该被映射到home方法。@RestController注解告诉Spring以字符串的形式渲染结果，并直接返回给调用者。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@EnableAutoConfiguration。这个注解告诉Spring Boot根据添加的jar依赖猜测你想如何配置Spring。由于spring-boot-starter-web添加了Tomcat和Spring MVC，所以auto-configuration将假定你正在开发一个web应用并相应地对Spring进行设置。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main方法。这只是一个标准的方法，它遵循Java对于一个应用程序入口点的约定。我们的main方法通过调用run，将业务委托给了Spring Boot的SpringApplication类。SpringApplication将引导我们的应用，启动Spring，相应地启动被自动配置的Tomcat web服务器。我们需要将Example.class作为参数传递给run方法来告诉SpringApplication谁是主要的Spring组件。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执行main方法，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使用一个浏览器打开 </w:t>
      </w:r>
      <w:r>
        <w:rPr>
          <w:rStyle w:val="16"/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localhost:8080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，以下输出：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 w:eastAsiaTheme="minorEastAsi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 w:eastAsiaTheme="minorEastAsi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Hello World!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 w:eastAsiaTheme="minorEastAsi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</w:t>
      </w:r>
    </w:p>
    <w:p>
      <w:pP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Spring Boot不需要使用任何特殊的代码结构，然而，这里有一些</w:t>
      </w: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地方需要注意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16"/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使用"default"包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当类没有包含package声明时，它被认为处于default package下。通常不推荐使用default package，并应该避免使用它。因为对于使用@ComponentScan，@EntityScan或@SpringBootApplication注解的Spring Boot应用来说，来自每个jar的类都会被读取，这会造成一定的问题。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Style w:val="16"/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定位main应用类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通常建议你将main应用类放在位于其他类上面的根包（root package）中。通常使用@EnableAutoConfiguration注解你的main类，并且暗地里为某些项定义了一个基础“search package”。例如，如果你正在编写一个JPA应用，被@EnableAutoConfiguration注解的类所在包将被用来搜索@Entity项。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使用根包允许你使用@ComponentScan注解而不需要定义一个basePackage属性。如果main类位于根包中，你也可以使用@SpringBootApplication注解。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下面是一个典型的结构：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cn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+- enjoy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+- myproject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+- Application.java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|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+- domain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|   +- Customer.java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|   +- CustomerRepository.java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|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+- 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|   +- CustomerService.java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|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+- web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 +- CustomerController.java</w:t>
      </w:r>
    </w:p>
    <w:p>
      <w:pPr>
        <w:rPr>
          <w:rFonts w:hint="eastAsia" w:ascii="Arial" w:hAnsi="Arial" w:cs="Arial" w:eastAsiaTheme="minorEastAsia"/>
          <w:b w:val="0"/>
          <w:i w:val="0"/>
          <w:caps w:val="0"/>
          <w:color w:val="000000"/>
          <w:spacing w:val="0"/>
          <w:kern w:val="2"/>
          <w:sz w:val="21"/>
          <w:szCs w:val="21"/>
          <w:lang w:val="en-US" w:eastAsia="zh-CN" w:bidi="ar-SA"/>
        </w:rPr>
      </w:pPr>
    </w:p>
    <w:p>
      <w:pPr>
        <w:ind w:firstLine="480" w:firstLineChars="0"/>
        <w:jc w:val="left"/>
        <w:rPr>
          <w:rFonts w:hint="eastAsia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 w:eastAsiaTheme="minorEastAsi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SpringBoot快速入门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可以继承spring-boot-starter-parent项目来获取合适的默认设置</w:t>
      </w: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想配置你的项目继承spring-boot-starter-parent只需要简单地设置parent为：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&lt;parent&gt;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 xml:space="preserve">        &lt;groupId&gt;org.springframework.boot&lt;/groupId&gt;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 xml:space="preserve">        &lt;artifactId&gt;spring-boot-starter-parent&lt;/artifactId&gt;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 xml:space="preserve">        &lt;version&gt;2.1.2.RELEASE&lt;/version&gt;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&lt;/parent&gt;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注：你应该只需要在该依赖上指定Spring Boot版本。如果导入其他的starters，你可以放心的省略版本号。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Style w:val="16"/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使用没有父POM的Spring Boot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不是每个人都喜欢继承spring-boot-starter-parent POM。你可能需要使用公司标准parent，或你可能倾向于显式声明所有Maven配置。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如果你不使用spring-boot-starter-parent，通过使用一个scope=import的依赖，你仍能获取到依赖管理的好处：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&lt;dependencyManagement&gt;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&lt;dependencies&gt;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&lt;dependency&gt;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    &lt;groupId&gt;org.springframework.boot&lt;/groupId&gt;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    &lt;artifactId&gt;spring-boot-dependencies&lt;/artifactId&gt;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    &lt;version&gt;2.1.2.RELEASE&lt;/version&gt;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    &lt;type&gt;pom&lt;/type&gt;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    &lt;scope&gt;import&lt;/scope&gt;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&lt;/dependency&gt;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&lt;/dependencies&gt;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&lt;/dependencyManagement&gt;</w:t>
      </w:r>
    </w:p>
    <w:p>
      <w:pP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登陆\注册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建表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CREATE TABLE `</w:t>
      </w:r>
      <w:r>
        <w:rPr>
          <w:rFonts w:hint="eastAsia"/>
          <w:b/>
          <w:bCs/>
          <w:lang w:val="en-US" w:eastAsia="zh-CN"/>
        </w:rPr>
        <w:t>enjoy</w:t>
      </w:r>
      <w:r>
        <w:rPr>
          <w:rFonts w:hint="eastAsia"/>
          <w:b/>
          <w:bCs/>
          <w:lang w:eastAsia="zh-CN"/>
        </w:rPr>
        <w:t>_user` (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`id`  int NOT NULL AUTO_INCREMENT 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`passwd`  varchar(255) NULL 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`username`  varchar(255) NULL 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PRIMARY KEY (`id`)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);</w:t>
      </w:r>
    </w:p>
    <w:p>
      <w:pPr>
        <w:pStyle w:val="3"/>
        <w:rPr>
          <w:rFonts w:hint="eastAsia"/>
        </w:rPr>
      </w:pPr>
      <w:r>
        <w:rPr>
          <w:rFonts w:hint="eastAsia"/>
        </w:rPr>
        <w:t>搭建springboot环境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&lt;parent&gt;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&lt;artifactId&gt;spring-boot-starter-parent&lt;/artifactId&gt;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&lt;version&gt;</w:t>
      </w: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2.1.2.RELEASE</w:t>
      </w:r>
      <w:r>
        <w:rPr>
          <w:rFonts w:hint="eastAsia"/>
        </w:rPr>
        <w:t>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&lt;/parent&gt;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&lt;properties&gt;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&lt;project.build.sourceEncoding&gt;UTF-8&lt;/project.build.sourceEncoding&gt;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&lt;maven.compiler.source&gt;1.8&lt;/maven.compiler.source&gt;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&lt;maven.compiler.target&gt;1.8&lt;/maven.compiler.target&gt;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&lt;/properties&gt;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&lt;artifactId&gt;spring-boot-starter-web&lt;/artifactId&gt;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&lt;/dependencies&gt;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新建</w:t>
      </w:r>
      <w:r>
        <w:rPr>
          <w:rFonts w:hint="eastAsia"/>
          <w:lang w:val="en-US" w:eastAsia="zh-CN"/>
        </w:rPr>
        <w:t>App.java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@SpringBootApplication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public class App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public static void main(String[] args)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>SpringApplication.run(App.class, 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新建Controller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package cn.enjoy.controller;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import org.springframework.web.bind.annotation.RequestMapping;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import org.springframework.web.bind.annotation.RestController;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@RestController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public class UserController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@RequestMapping("/hello")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public Object sayHello()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return "hello";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运行App，在浏览器输入：localhost:8080/hello，发现“hello”说明第一步部署成功。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集成mybatis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>&lt;</w:t>
      </w:r>
      <w:r>
        <w:rPr>
          <w:rFonts w:hint="eastAsia"/>
        </w:rPr>
        <w:t>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&lt;groupId&gt;org.mybatis.spring.boot&lt;/groupId&gt;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&lt;artifactId&gt;mybatis-spring-boot-starter&lt;/artifactId&gt;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&lt;version&gt;1.2.0&lt;/version&gt;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&lt;groupId&gt;mysql&lt;/groupId&gt;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&lt;artifactId&gt;mysql-connector-java&lt;/artifactId&gt;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&lt;/dependency&gt;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生成mapper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在resources目录，新建application.properties文件，增加内容如下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bookmarkStart w:id="0" w:name="OLE_LINK1"/>
      <w:r>
        <w:rPr>
          <w:rFonts w:hint="eastAsia"/>
        </w:rPr>
        <w:t>spring.datasource.driverClassName=com.mysql.jdbc.Driver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spring.datasource.url=jdbc:mysql://1</w:t>
      </w:r>
      <w:r>
        <w:rPr>
          <w:rFonts w:hint="eastAsia"/>
          <w:lang w:val="en-US" w:eastAsia="zh-CN"/>
        </w:rPr>
        <w:t>27.0.0.1</w:t>
      </w:r>
      <w:r>
        <w:rPr>
          <w:rFonts w:hint="eastAsia"/>
        </w:rPr>
        <w:t>:3306/spring?serverTimezone=GMT%2B8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spring.datasource.username=root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spring.datasource.password=root1234%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mybatis.mapperLocations=classpath:mapping/*.xml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准备mybatis的生成文件generatorConfig.xml，并在相应目录</w:t>
      </w:r>
      <w:r>
        <w:rPr>
          <w:rFonts w:hint="eastAsia"/>
          <w:color w:val="0000FF"/>
          <w:lang w:val="en-US" w:eastAsia="zh-CN"/>
        </w:rPr>
        <w:t>创建好model,dao,mapping文件夹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generatorConfiguration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PUBLIC "-//mybatis.org//DTD MyBatis Generator Configuration 1.0//EN"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"http://mybatis.org/dtd/mybatis-generator-config_1_0.dtd"&gt;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&lt;generatorConfiguration&gt;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 数据库驱动:选择你的本地硬盘上面的数据库驱动包--&gt;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&lt;classPathEntry  location="C:\Users\VULCAN\.m2\repository\mysql\mysql-connector-java\5.1.37\mysql-connector-java-5.1.37.jar"/&gt;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&lt;context id="DB2Tables"  targetRuntime="MyBatis3"&gt;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&lt;commentGenerator&gt;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&lt;property name="suppressDate" value="true"/&gt;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&lt;!-- 是否去除自动生成的注释 true：是 ： false:否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&lt;property name="suppressAllComments" value="true"/&gt;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&lt;/commentGenerator&gt;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&lt;!--数据库链接URL，用户名、密码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&lt;jdbcConnection driverClass="com.mysql.jdbc.Driver" connectionURL="jdbc:mysql://127.0.0.1:3306/spring" userId="root" password="root1234%"&gt;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&lt;/jdbcConnection&gt;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&lt;javaTypeResolver&gt;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&lt;property name="forceBigDecimals" value="false"/&gt;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&lt;/javaTypeResolver&gt;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 生成模型的包名和位置--&gt;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&lt;javaModelGenerator targetPackage="cn.enjoy.model" targetProject="src/main/java"&gt;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&lt;property name="enableSubPackages" value="true"/&gt;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&lt;property name="trimStrings" value="true"/&gt;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&lt;/javaModelGenerator&gt;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 生成映射文件的包名和位置--&gt;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&lt;sqlMapGenerator targetPackage="mapping" targetProject="src/main/resources"&gt;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&lt;property name="enableSubPackages" value="true"/&gt;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&lt;/sqlMapGenerator&gt;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 生成DAO的包名和位置--&gt;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&lt;javaClientGenerator type="XMLMAPPER" targetPackage="cn.enjoy.dao" targetProject="src/main/java"&gt;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&lt;property name="enableSubPackages" value="true"/&gt;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&lt;/javaClientGenerator&gt;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 要生成的表 tableName是数据库中的表名或视图名 domainObjectName是实体类名--&gt;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&lt;table tableName="enjoy_user" domainObjectName="Users" enableCountByExample="false" enableUpdateByExample="false" enableDeleteByExample="false" enableSelectByExample="false" selectByExampleQueryId="false"&gt;&lt;/table&gt;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&lt;/context&gt;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&lt;/generatorConfiguration&gt;</w:t>
      </w:r>
    </w:p>
    <w:p>
      <w:pPr>
        <w:ind w:firstLine="222" w:firstLineChars="0"/>
        <w:rPr>
          <w:rFonts w:hint="eastAsia"/>
        </w:rPr>
      </w:pPr>
    </w:p>
    <w:p>
      <w:pPr>
        <w:ind w:firstLine="22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右键生成：结构图如下</w:t>
      </w:r>
    </w:p>
    <w:p>
      <w:pPr>
        <w:ind w:firstLine="222" w:firstLineChars="0"/>
      </w:pPr>
      <w:r>
        <w:drawing>
          <wp:inline distT="0" distB="0" distL="114300" distR="114300">
            <wp:extent cx="2169795" cy="2760980"/>
            <wp:effectExtent l="0" t="0" r="1905" b="127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注意：得再App启动类上增加@MapperScan扫描注解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@SpringBootApplication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color w:val="FF0000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@MapperScan("cn.enjoy.dao")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public class App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public static void main(String[] args)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SpringApplication.run(App.class, 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新增mapper登陆方法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Users </w:t>
      </w:r>
      <w:r>
        <w:rPr>
          <w:rFonts w:hint="eastAsia"/>
        </w:rPr>
        <w:t>findByUsernameAndPasswd(@Param("username") String username, @Param("passwd") String passwd);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对应的XML配置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&lt;select id="findByUsernameAndPasswd" resultType="cn.enjoy.model.Users" parameterType="map"&gt;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select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&lt;include refid="Base_Column_List"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from enjoy_user where 1=1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&lt;if test="passwd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and passwd = #{passwd,jdbcType=VARCHAR}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&lt;if test="username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and username = #{username,jdbcType=VARCHAR}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limit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&lt;/select&gt;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SpringBoot单元测试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要测试刚才新增的Mapper方法是否成功，这里需要单元测试，在springboot中是有专门的组件来做单元测试的，在pom文件中新增依赖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&lt;artifactId&gt;spring-boot-starter-test&lt;/artifactId&gt;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新建UserTest放置在test目录下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cn.enjoy.App;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cn.enjoy.dao.UsersMapper;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org.junit.runner.RunWith;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org.springframework.boot.test.context.SpringBootTest;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org.springframework.test.context.junit4.SpringRunner;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@SpringBootTest(classes = {App.class})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@RunWith(SpringRunner.class)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UserTest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UsersMapper 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testAdd()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user = new Users() 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user.setPasswd("123");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user.setUsername("enjoy");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usersMapper.insertSelective(user);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testFindUser()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enjoy = usersMapper.findByUsernameAndPasswd("enjoy", "123");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System.out.println(enjoy);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这样SpringBoot集成单元测试成功！</w:t>
      </w:r>
    </w:p>
    <w:p>
      <w:pPr>
        <w:pStyle w:val="3"/>
        <w:tabs>
          <w:tab w:val="left" w:pos="472"/>
        </w:tabs>
        <w:rPr>
          <w:rFonts w:hint="eastAsia"/>
        </w:rPr>
      </w:pPr>
      <w:r>
        <w:rPr>
          <w:rFonts w:hint="eastAsia"/>
        </w:rPr>
        <w:t>新建service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新增接口IUserService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IUserService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boolean login(String username,String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boolean register(String username,String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创建实现类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cn.enjoy.service.impl;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cn.enjoy.dao.UsersMapper;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cn.enjoy.service.IUserService;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UserServiceImpl implements IUserService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UsersMapper 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boolean login(String username, String passwd)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users = usersMapper.findByUsernameAndPasswd(username,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users != null;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boolean register(String username, String passwd)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users = new Users();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users.setUsername(username);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users.setPasswd(passwd);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cnt = usersMapper.insertSelective(users);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cnt &gt;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修改</w:t>
      </w:r>
      <w:r>
        <w:rPr>
          <w:rFonts w:hint="eastAsia"/>
        </w:rPr>
        <w:t>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修改UserController,增加login和register方法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package cn.enjoy.controller;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cn.enjoy.service.IUserService;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org.springframework.web.bind.annotation.RequestMapping;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org.springframework.web.bind.annotation.RestController;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javax.annotation.Resource;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@RestController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class UserController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@Resource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private IUserService iUserService;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@RequestMapping("/hello")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Object sayHello()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return "hello";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@RequestMapping("/login")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String login(String username,String passwd)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boolean login = iUserService.login(username, passwd);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if(login)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return "登陆成功";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return  "登陆失败";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@RequestMapping("/register")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String register(String username,String passwd)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boolean login = iUserService.register(username, passwd);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if(login)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return "注册成功";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return  "注册失败";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在浏览器上输入：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"http://localhost:8080/register?username=deer&amp;passwd=123，显示\“注册成功\”"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localhost:8080/register?username=deer&amp;passwd=123，显示“注册成功”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在浏览器上输入：localhost:8080/login?username=deer&amp;passwd=123，显示“登陆成功”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事务支持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修改IUserService接口，增加一个新增batchAdd方法，在UserServiceImpl增加相应实现类，在实现类中故意产生一个被0整除得异常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IUserService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boolean login(String username,String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boolean register(String username,String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void batchAdd(String username,String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cn.enjoy.service.impl;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cn.enjoy.dao.UsersMapper;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cn.enjoy.service.IUserService;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UserServiceImpl implements IUserService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UsersMapper 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boolean login(String username, String passwd)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users = usersMapper.findByUsernameAndPasswd(username,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users != null;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boolean register(String username, String passwd)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users = new Users();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users.setUsername(username);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users.setPasswd(passwd);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cnt = usersMapper.insertSelective(users);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cnt &gt;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batchAdd(String username, String passwd)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users = new Users();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users.setUsername(username);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users.setPasswd(passwd);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usersMapper.insertSelective(users);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FF0000"/>
          <w:lang w:val="en-US" w:eastAsia="zh-CN"/>
        </w:rPr>
        <w:t xml:space="preserve"> int i = 10 /0;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users = new Users();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users.setUsername(username+"2");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users.setPasswd(passwd);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usersMapper.insertSelective(users);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修改UserContoller,增加batchAdd方法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@RequestMapping("/batchAdd")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batchAdd(String username,String passwd)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iUserService.batchAdd(username,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return "成功";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重新运行，在浏览器上输入：localhost:8080/batchAdd?username=enjoy&amp;passwd=123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可以发现在浏览器上出现</w:t>
      </w:r>
    </w:p>
    <w:p>
      <w:r>
        <w:drawing>
          <wp:inline distT="0" distB="0" distL="114300" distR="114300">
            <wp:extent cx="5272405" cy="416560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检查数据库，发现表里面已经产生了一个错误的数据，产生了事务问题。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事务支持：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</w:t>
      </w:r>
      <w:r>
        <w:rPr>
          <w:rFonts w:hint="eastAsia"/>
          <w:lang w:val="en-US" w:eastAsia="zh-CN"/>
        </w:rPr>
        <w:t>batchAdd方法上增加@Transactional注解，重启服务后，在浏览器上输入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localhost:8080/batchAdd?username=enjoy&amp;passwd=123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浏览器还继续报错，但检查数据库，事务问题已经得到了解决</w:t>
      </w:r>
    </w:p>
    <w:p>
      <w:pPr>
        <w:pStyle w:val="3"/>
        <w:rPr>
          <w:rFonts w:hint="eastAsia"/>
        </w:rPr>
      </w:pPr>
      <w:r>
        <w:rPr>
          <w:rFonts w:hint="eastAsia"/>
        </w:rPr>
        <w:t>全局异常处理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通过上面步骤，虽然已经解决了事务问题，但界面上出现这500错误，这对用户来说还是不友好。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一般在企业里面对这些异常一般都会统一捕获，由一个专门的异常处理类来统一处理。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异常捕获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package cn.enjoy.utils;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import org.springframework.web.bind.annotation.ControllerAdvice;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import org.springframework.web.bind.annotation.ExceptionHandler;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import org.springframework.web.bind.annotation.ResponseBody;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import javax.servlet.http.HttpServletRequest;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* 异常处理类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@ControllerAdvice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public class GlobalExceptionHandler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@ExceptionHandler(value = RuntimeException.class)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@ResponseBody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public Object defaultErrorHandler(HttpServletRequest req, Exception e)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e.printStackTrace();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return "我是个异常处理类";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重启服务后，在浏览器上输入会出现异常的服务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localhost:8080/batchAdd?username=enjoy&amp;passwd=123</w:t>
      </w:r>
    </w:p>
    <w:p>
      <w:pPr>
        <w:tabs>
          <w:tab w:val="left" w:pos="1097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1097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界面返回：</w:t>
      </w:r>
    </w:p>
    <w:p>
      <w:pPr>
        <w:tabs>
          <w:tab w:val="left" w:pos="1097"/>
        </w:tabs>
        <w:jc w:val="left"/>
      </w:pPr>
      <w:r>
        <w:drawing>
          <wp:inline distT="0" distB="0" distL="114300" distR="114300">
            <wp:extent cx="5274310" cy="629920"/>
            <wp:effectExtent l="0" t="0" r="254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404页面处理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在浏览器上故意输错地址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"http://localhost:8080/batchAddx?username=enjoy&amp;passwd=123，后端并没有这服务，虽然已经做了相关的异常捕获"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localhost:8080/batchAddx?username=enjoy&amp;passwd=123，后端并没有这服务，虽然已经做了相关的异常捕获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，但浏览器还是显示了。</w:t>
      </w:r>
    </w:p>
    <w:p>
      <w:r>
        <w:drawing>
          <wp:inline distT="0" distB="0" distL="114300" distR="114300">
            <wp:extent cx="5272405" cy="426720"/>
            <wp:effectExtent l="0" t="0" r="444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这个时候就要做404（其他异常代码一样）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在配置这样错误页面的时候，以前是在WEB.XML中进行配置，而在这里，需要有个WebServerFactoryCustomizer的实例进行配置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在前面建立的GlobalExceptionHandler，新建一个方法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WebServerFactoryCustomizer&lt;ConfigurableWebServerFactory&gt; webServerFactoryCustomizer(){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(factory-&gt;{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ErrorPage error404Page = new ErrorPage(HttpStatus.NOT_FOUND, "</w:t>
      </w:r>
      <w:r>
        <w:rPr>
          <w:rFonts w:hint="eastAsia"/>
          <w:color w:val="FF0000"/>
          <w:lang w:val="en-US" w:eastAsia="zh-CN"/>
        </w:rPr>
        <w:t>/404.do</w:t>
      </w:r>
      <w:r>
        <w:rPr>
          <w:rFonts w:hint="eastAsia"/>
          <w:lang w:val="en-US" w:eastAsia="zh-CN"/>
        </w:rPr>
        <w:t>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factory.addErrorPages( error404Page);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新建BaseController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org.springframework.web.bind.annotation.RequestMapping;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org.springframework.web.bind.annotation.RestController;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@RestController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BaseController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@RequestMapping("/404.do")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Object error_404()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"你要找的页面，被lison偷吃了！";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重启服务，在浏览器上输入</w:t>
      </w: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localhost:8080/batchAddx?username=enjoy&amp;passwd=123</w:t>
      </w: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此时，页面返回“你要找的页面，被lison偷吃了！”</w:t>
      </w: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</w:t>
      </w:r>
      <w:r>
        <w:rPr>
          <w:rFonts w:hint="eastAsia"/>
          <w:lang w:val="en-US" w:eastAsia="zh-CN"/>
        </w:rPr>
        <w:t xml:space="preserve">WebServerFactoryCustomizer这种配置方式是在SpringBoot2之后才这样配置的，在1.X的版本需要用到的是EmbeddedServletContainerCustomizer </w:t>
      </w: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@Bean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public EmbeddedServletContainerCustomizer containerCustomizer()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return (container -&gt;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ErrorPage error404Page = new ErrorPage(HttpStatus.NOT_FOUND, "/404.do");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container.addErrorPages( error404Page);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}</w:t>
      </w: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静态资源访问</w:t>
      </w:r>
    </w:p>
    <w:p>
      <w:r>
        <w:t>静态资源：js, css, html, 图片，音视频等</w:t>
      </w:r>
    </w:p>
    <w:p>
      <w:r>
        <w:t>静态资源路径：是指系统可以直接访问的路径，且路径下的所有文件均可被用户直接读取。</w:t>
      </w:r>
    </w:p>
    <w:p>
      <w:r>
        <w:t>Spring Boot默认提供静态资源目录位置需置于classpath下，目录名需符合如下规则：</w:t>
      </w:r>
    </w:p>
    <w:p>
      <w:r>
        <w:t>/static</w:t>
      </w:r>
    </w:p>
    <w:p>
      <w:r>
        <w:t>/public</w:t>
      </w:r>
    </w:p>
    <w:p>
      <w:r>
        <w:t>/resources</w:t>
      </w:r>
    </w:p>
    <w:p>
      <w:r>
        <w:t>/META-INF/resources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在resources目录下面建立static文件夹，在文件夹里面任意放张图片。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命名为：enjoy.jpg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51050" cy="1635760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63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在地址栏上输入localhost:8080/enjoy.jpg，可以看到图片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前端界面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JSP集成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一般来说springboot不建议直接使用jsp页面，但不排除有些公司的项目依然使用jsp做前端界面。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springboot内置的tomcat并没有集成对jsp的支持，也没有对EL表达式的支持，因此要使用jsp应该先把相关的依赖集成进来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在pom文件里面新增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&lt;!--JavaServer Pages Standard Tag Library，JSP标准标签库--&gt;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&lt;groupId&gt;javax.servlet&lt;/groupId&gt;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&lt;artifactId&gt;jstl&lt;/artifactId&gt;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&lt;!--内置tocat对Jsp支持的依赖，用于编译Jsp--&gt;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&lt;groupId&gt;org.apache.tomcat.embed&lt;/groupId&gt;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&lt;artifactId&gt;tomcat-embed-jasper&lt;/artifactId&gt;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由于要springmvc解析jsp,要配置试图解析器，在applicaiton.properties 里面新增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spring.mvc.view.prefix=/WEB-INF/jsp/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spring.mvc.view.suffix=.jsp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在resources里面新建WEB-INF文件夹，在里面放一个index.jsp页面</w:t>
      </w:r>
    </w:p>
    <w:p>
      <w:r>
        <w:drawing>
          <wp:inline distT="0" distB="0" distL="114300" distR="114300">
            <wp:extent cx="2543175" cy="828675"/>
            <wp:effectExtent l="0" t="0" r="952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内容如下：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page language="java" contentType="text/html; charset=UTF-8"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pageEncoding="UTF-8"%&gt;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 PUBLIC "-//W3C//DTD HTML 4.01 Transitional//EN" "http://www.w3.org/TR/html4/loose.dtd"&gt;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&lt;meta http-equiv="Content-Type" content="text/html; charset=UTF-8"&gt;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&lt;title&gt;享学课堂&lt;/title&gt;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&lt;h1&gt;这是个jsp页面!!&lt;/h1&gt;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最后新建一个controller，注意这里的注解是@Controller,千万不能用@RestController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org.springframework.web.bind.annotation.RequestMapping;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@RequestMapping("/jsp")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JspController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@RequestMapping("/hi")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sayHello()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"index";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在浏览器上输入：localhost:8080/jsp/hi，可以看到JSP页面。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模板引擎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 推荐使用模板引擎来渲染html，如果你不是历史遗留项目，一定不要使用JSP，常用的模板引擎很多，有freemark,thymeleaf等，其实都大同小异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其中springboot 强烈推荐的是用thymeleaf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pom文件种添加thymeleaf的支持，并且删除JSP的支持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&lt;artifactId&gt;spring-boot-starter-thymeleaf&lt;/artifactId&gt;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strike/>
          <w:dstrike w:val="0"/>
          <w:lang w:val="en-US" w:eastAsia="zh-CN"/>
        </w:rPr>
        <w:t xml:space="preserve"> &lt;!--&amp;lt;!&amp;ndash;JavaServer Pages Standard Tag Library，JSP标准标签库&amp;ndash;&amp;gt;--&gt;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&lt;!--&lt;dependency&gt;--&gt;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    &lt;!--&lt;groupId&gt;javax.servlet&lt;/groupId&gt;--&gt;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    &lt;!--&lt;artifactId&gt;jstl&lt;/artifactId&gt;--&gt;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&lt;!--&lt;/dependency&gt;--&gt;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&lt;!--&amp;lt;!&amp;ndash;内置tocat对Jsp支持的依赖，用于编译Jsp&amp;ndash;&amp;gt;--&gt;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&lt;!--&lt;dependency&gt;--&gt;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    &lt;!--&lt;groupId&gt;org.apache.tomcat.embed&lt;/groupId&gt;--&gt;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    &lt;!--&lt;artifactId&gt;tomcat-embed-jasper&lt;/artifactId&gt;--&gt;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&lt;!--&lt;/dependency&gt;--&gt;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删除application.properties文件里面视图解析器内容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#spring.mvc.view.prefix=/WEB-INF/jsp/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#spring.mvc.view.suffix=.jsp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新建Controller内容如下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org.springframework.ui.ModelMap;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org.springframework.web.bind.annotation.RequestMapping;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@RequestMapping("/tpl")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ThymeleafController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@RequestMapping("/testThymeleaf")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testThymeleaf(ModelMap map)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// 设置属性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map.addAttribute("name", "enjoy");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// testThymeleaf：为模板文件的名称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// 对应src/main/resources/templates/testThymeleaf.html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return "testThymeleaf";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left"/>
      </w:pPr>
      <w:r>
        <w:rPr>
          <w:rFonts w:hint="eastAsia"/>
          <w:lang w:val="en-US" w:eastAsia="zh-CN"/>
        </w:rPr>
        <w:t>Springboot默认的模板配置路径为：</w:t>
      </w:r>
      <w:r>
        <w:t>src/main/resources/templates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在resources目录里面新建一个</w:t>
      </w:r>
      <w:r>
        <w:t>templates</w:t>
      </w:r>
      <w:r>
        <w:rPr>
          <w:rFonts w:hint="eastAsia"/>
          <w:lang w:val="en-US" w:eastAsia="zh-CN"/>
        </w:rPr>
        <w:t>目录，在目录里面新建testThymeleaf.html文件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 xmlns:th="http://www.w3.org/1999/xhtml"&gt;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 lang="en"&gt;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&lt;meta charset="UTF-8"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&lt;title&gt;enjoy&lt;/title&gt;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 th:text="${name}"/&gt;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/>
          <w:lang w:val="en-US" w:eastAsia="zh-CN"/>
        </w:rPr>
        <w:t>在浏览器上输入：localhost:8080/tpl/testThymeleaf，可以看到页面。</w:t>
      </w:r>
    </w:p>
    <w:p>
      <w:pPr>
        <w:tabs>
          <w:tab w:val="left" w:pos="1045"/>
        </w:tabs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集成Swagger2构建API文档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Swagger2 的作用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随项目自动生成强大RESTful API文档，减少工作量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API文档与代码整合在一起，便于同步更新API说明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页面测试功能来调试每个RESTful API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修改pom文件，添加swagger2的相关依赖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&lt;dependency&gt;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&lt;groupId&gt;io.springfox&lt;/groupId&gt;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&lt;artifactId&gt;springfox-swagger2&lt;/artifactId&gt;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&lt;version&gt;2.7.0&lt;/version&gt;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&lt;groupId&gt;io.springfox&lt;/groupId&gt;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&lt;artifactId&gt;springfox-swagger-ui&lt;/artifactId&gt;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&lt;version&gt;2.7.0&lt;/version&gt;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新建一个swagger的配置类</w:t>
      </w:r>
      <w:r>
        <w:t>SwaggerConfig.java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cn.enjoy.utils;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springfox.documentation.builders.ApiInfoBuilder;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springfox.documentation.builders.PathSelectors;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springfox.documentation.builders.RequestHandlerSelectors;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springfox.documentation.service.ApiInfo;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springfox.documentation.service.Contact;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springfox.documentation.spi.DocumentationType;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springfox.documentation.spring.web.plugins.Docket;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springfox.documentation.swagger2.annotations.EnableSwagger2;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@EnableSwagger2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SwaggerConfig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Docket createRestApi()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Docket(DocumentationType.SWAGGER_2)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.apiInfo(apiInfo())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.select()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.apis(RequestHandlerSelectors.basePackage("cn.enjoy"))// 指定扫描包下面的注解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.paths(PathSelectors.any())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.build();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创建api的基本信息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ApiInfo apiInfo()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ApiInfoBuilder()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.title("集成Swagger2构建RESTful APIs")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.description("集成Swagger2构建RESTful APIs")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.termsOfServiceUrl("http://www.xiangxueketang.cn/")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.contact(new Contact("enjoy","cn.xiangxueketang","enjoy@enjoy.cn"))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.version("1.0.0")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.build();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新建Controller用于显示相关接口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package cn.enjoy.controller;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io.swagger.annotations.ApiImplicitParam;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io.swagger.annotations.ApiOperation;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org.springframework.web.bind.annotation.PathVariable;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org.springframework.web.bind.annotation.RequestMapping;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org.springframework.web.bind.annotation.RequestMethod;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org.springframework.web.bind.annotation.RestController;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java.util.HashMap;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java.util.Map;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@RestController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@RequestMapping(value="/swagger")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class SwaggerController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@ApiOperation(value="获取用户信息", notes="根据id来获取用户详细信息")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@ApiImplicitParam(name="id", value="用户ID", required=true, dataType="String")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@RequestMapping(value="/{id}", method= RequestMethod.GET)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public Map&lt;String,String&gt; getInfo(@PathVariable String id)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Map&lt;String ,String&gt; map = new HashMap&lt;String, String&gt;();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map.put("name", "lison");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map.put("age", "38");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return map;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访问：http://localhost:8080/swagger-ui.html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日志集成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java有许多的日志组件，比如 log4j,log4j2,logback还有java自生提供的Java Util Logging，其实在springboot中对这些组件都提供了支持，log4j，log4j2和logback都提供相应的组件支持。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Logback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在springboot中默认使用的日志工具是logback,不过在提及具体的日志工具之前要提一个名词，这个名词就是slf4j(Simple Logging Facade For Java)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百度百科解释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"https://baike.baidu.com/item/slf4j/6408868"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https://baike.baidu.com/item/slf4j/6408868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slf4j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不是具体的日志解决方案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它有点类似于jdbc,使用了门面模式，是一个针对各类日志的抽象实现，既然是抽象的日志实现，在springboot中肯定不需要额外导入。</w:t>
      </w: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注意：</w:t>
      </w:r>
      <w:r>
        <w:t>spring-boot-starter</w:t>
      </w:r>
      <w:r>
        <w:rPr>
          <w:rFonts w:hint="eastAsia"/>
          <w:lang w:val="en-US" w:eastAsia="zh-CN"/>
        </w:rPr>
        <w:t>中就提供了对</w:t>
      </w:r>
      <w:r>
        <w:t>spring-boot-starter-logging</w:t>
      </w:r>
      <w:r>
        <w:rPr>
          <w:rFonts w:hint="eastAsia"/>
          <w:lang w:val="en-US" w:eastAsia="zh-CN"/>
        </w:rPr>
        <w:t>的依赖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t>spring-boot-starter-logging</w:t>
      </w:r>
      <w:r>
        <w:rPr>
          <w:rFonts w:hint="eastAsia"/>
          <w:lang w:val="en-US" w:eastAsia="zh-CN"/>
        </w:rPr>
        <w:t>中可以看到以及集成了slf4j与具体实现logback的默认支持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776855" cy="2661285"/>
            <wp:effectExtent l="0" t="0" r="4445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修改UserController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org.slf4j.Logger;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org.slf4j.LoggerFactory;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 final Logger logger = LoggerFactory.getLogger(UserController.class);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171065"/>
            <wp:effectExtent l="0" t="0" r="7620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在浏览器上输入：localhost:8080/hello，可以看控制台日志的输出</w:t>
      </w:r>
    </w:p>
    <w:p>
      <w:r>
        <w:drawing>
          <wp:inline distT="0" distB="0" distL="114300" distR="114300">
            <wp:extent cx="5267325" cy="1390650"/>
            <wp:effectExtent l="0" t="0" r="952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日志级别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修改controller 把日志的输出改成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logger.debug("这个一个hello日志");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这个时候重启，再调用，发现后台并不会有任何输出，这原因是日志级别在作祟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默认情况下，Spring Boot 配置的是INFO 日志级别，也就是会输出INFO级别以上的日志(ERROR, WARN, INFO)。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 Debug 级别的日志。在 src/main/resources/application.properties 中配置。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debug=true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此外，配置 logging.level.* 来具体输出哪些包的日志级别。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logging.level.root=INFO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logging.level.org.springframework.web=DEBUG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logging.level.cn.enjoy.controller=DEBUG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143885" cy="1817370"/>
            <wp:effectExtent l="0" t="0" r="18415" b="1143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181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这个时候，包括springframework.web以及cn.enjoy.controller的debug日志都可以输出来了</w:t>
      </w:r>
    </w:p>
    <w:p>
      <w:r>
        <w:drawing>
          <wp:inline distT="0" distB="0" distL="114300" distR="114300">
            <wp:extent cx="5270500" cy="736600"/>
            <wp:effectExtent l="0" t="0" r="6350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  <w:rPr>
          <w:rFonts w:hint="eastAsia"/>
          <w:lang w:val="en-US" w:eastAsia="zh-CN"/>
        </w:rPr>
      </w:pPr>
      <w:r>
        <w:t>日志文件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一般情况下，springboot日志只会输出到控制台，并不会写入到日志文件，但是，在一些正式环境的应用中，我们需要</w:t>
      </w:r>
      <w:r>
        <w:t>通过在 application.properites 文件中配置 logging.file 文件名称和 logging.path 文件路径，将日志输出到日志文件中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logging.path = /var/tmp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logging.file = xxx.log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logging.level.root = info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如果只配置 logging.path，在 /var/tmp文件夹生成一个日志文件为 spring.log。如果只配置 logging.file，会在项目的当前路径下生成一个 xxx.log 日志文件。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这里有一个坑，logging.path 和logging.file都配置了，只会有logging.file生效，所以，如果要指定日志生成的具体位置使用logging.file 配置就好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在application.properties中配置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logging.file =F:\\log\\enjoy.log</w:t>
      </w:r>
    </w:p>
    <w:p>
      <w:r>
        <w:drawing>
          <wp:inline distT="0" distB="0" distL="114300" distR="114300">
            <wp:extent cx="3064510" cy="1951990"/>
            <wp:effectExtent l="0" t="0" r="2540" b="1016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95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这样在F盘的相应位置出现日志文件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t>log4j</w:t>
      </w: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在spring-boot-dependencies POMs中搜索spring-boot-starter-log4j2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发现Spring boot父Pom中自己提供了这个依赖，于是我们加入如下jar依赖：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修改pom.xml文件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&lt;artifactId&gt;spring-boot-starter-web&lt;/artifactId&gt;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&lt;exclusions&gt;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&lt;exclusion&gt;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&lt;artifactId&gt;spring-boot-starter-logging&lt;/artifactId&gt;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&lt;/exclusion&gt;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&lt;/exclusions&gt;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&lt;artifactId&gt;spring-boot-starter-log4j2&lt;/artifactId&gt;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 由于默认使用logback在扩展log4j2之前先要把logback移除</w:t>
      </w:r>
    </w:p>
    <w:p>
      <w:pPr>
        <w:rPr>
          <w:rFonts w:hint="eastAsia"/>
          <w:lang w:val="en-US" w:eastAsia="zh-CN"/>
        </w:rPr>
      </w:pPr>
    </w:p>
    <w:p>
      <w:r>
        <w:t>日志使用跟上面logback一样。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t>log4j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如果不只为了学习集成log4j,在工作是最好不要使用log4j,毕竟有了log4j2,也有了logback使用log4j就是吃饱了撑着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在springboot中并没有提供对log4j这个依赖的支持，因此要使用它配置起来还是挺麻烦的。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在： mvnrepository.com 中发现log4j最新版本spring-boot-starter-log4j是1.3.8.RELEASE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修改pom.xml文件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&lt;dependency&gt;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&lt;artifactId&gt;spring-boot-starter-web&lt;/artifactId&gt;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&lt;exclusions&gt;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&lt;exclusion&gt;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&lt;groupId&gt;org.springframework.boot&lt;/groupId&gt;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&lt;artifactId&gt;spring-boot-starter-logging&lt;/artifactId&gt;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&lt;/exclusion&gt;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&lt;/exclusions&gt;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&lt;artifactId&gt;spring-boot-starter-log4j&lt;/artifactId&gt;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&lt;version&gt;1.3.8.RELEASE&lt;/version&gt;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在classpath下增加</w:t>
      </w:r>
      <w:r>
        <w:t>log4j.properties</w:t>
      </w:r>
      <w:r>
        <w:rPr>
          <w:rFonts w:hint="eastAsia"/>
          <w:lang w:val="en-US" w:eastAsia="zh-CN"/>
        </w:rPr>
        <w:t>文件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log4j.rootCategory=INFO, stdout, file, errorfile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log4j.category.cn.enjoy=INFO, myFile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log4j.logger.error=errorfile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控制台输出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log4j.appender.stdout=org.apache.log4j.ConsoleAppender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log4j.appender.stdout.layout=org.apache.log4j.PatternLayout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log4j.appender.stdout.layout.ConversionPattern=%d{yyyy-MM-dd HH:mm:ss,SSS} %5p %c{1}:%L - %m%n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root日志输出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log4j.appender.file=org.apache.log4j.DailyRollingFileAppender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log4j.appender.file.file=logs/all.log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log4j.appender.file.DatePattern='.'yyyy-MM-dd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log4j.appender.file.layout=org.apache.log4j.PatternLayout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log4j.appender.file.layout.ConversionPattern=%d{yyyy-MM-dd HH:mm:ss,SSS} %5p %c{1}:%L - %m%n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error日志输出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log4j.appender.errorfile=org.apache.log4j.DailyRollingFileAppender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log4j.appender.errorfile.file=logs/error.log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log4j.appender.errorfile.DatePattern='.'yyyy-MM-dd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log4j.appender.errorfile.Threshold = ERROR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log4j.appender.errorfile.layout=org.apache.log4j.PatternLayout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log4j.appender.errorfile.layout.ConversionPattern=%d{yyyy-MM-dd HH:mm:ss,SSS} %5p %c{1}:%L - %m%n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cn.enjoy下的日志输出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log4j.appender.myFile=org.apache.log4j.DailyRollingFileAppender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log4j.appender.myFile.file=logs/my.log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log4j.appender.myFile.DatePattern='.'yyyy-MM-dd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log4j.appender.myFile.layout=org.apache.log4j.PatternLayout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log4j.appender.myFile.layout.ConversionPattern=%d{yyyy-MM-dd HH:mm:ss,SSS} %5p %c{1}:%L ---- %m%n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在代码中使用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org.apache.log4j.Logger;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 final Logger logger = Logger.getLogger(xxx.class);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使用AOP统一日志处理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为了防止在工作中经常在代码中加入大量的日志处理代码，在实际项目开发中，一般使用AOP统一完成日志处理工作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修改pom文件，引入springboot对aop的支持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&lt;dependency&gt;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&lt;artifactId&gt;spring-boot-starter-aop&lt;/artifactId&gt;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&lt;/dependency&gt;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新增AOP日志处理类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package cn.enjoy.utils;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org.aspectj.lang.JoinPoint;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org.aspectj.lang.annotation.AfterReturning;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org.aspectj.lang.annotation.Aspect;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org.aspectj.lang.annotation.Before;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org.aspectj.lang.annotation.Pointcut;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org.slf4j.Logger;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org.slf4j.LoggerFactory;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org.springframework.stereotype.Component;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org.springframework.web.context.request.RequestContextHolder;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org.springframework.web.context.request.ServletRequestAttributes;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javax.servlet.http.HttpServletRequest;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java.util.Enumeration;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@Aspect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@Component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class WebLogAspect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private static final Logger logger = LoggerFactory.getLogger(WebLogAspect.class);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@Pointcut("execution(public * cn.enjoy.controller.*.*(..))")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void webLog()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@Before("webLog()")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void doBefore(JoinPoint joinPoint) throws Throwable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接收到请求，记录请求内容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ServletRequestAttributes attributes = (ServletRequestAttributes) RequestContextHolder.getRequestAttributes();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HttpServletRequest request = attributes.getRequest();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记录下请求内容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logger.info("URL : " + request.getRequestURL().toString());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logger.info("HTTP_METHOD : " + request.getMethod());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logger.info("IP : " + request.getRemoteAddr());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Enumeration&lt;String&gt; enu = request.getParameterNames();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(enu.hasMoreElements())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String name = (String) enu.nextElement();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logger.info("name:{},value:{}", name, request.getParameter(name));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@AfterReturning(returning = "ret", pointcut = "webLog()")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void doAfterReturning(Object ret) throws Throwable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处理完请求，返回内容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logger.info("RESPONSE : " + ret);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S</w:t>
      </w:r>
      <w:r>
        <w:t xml:space="preserve">pring </w:t>
      </w:r>
      <w:r>
        <w:rPr>
          <w:rFonts w:hint="eastAsia"/>
          <w:lang w:val="en-US" w:eastAsia="zh-CN"/>
        </w:rPr>
        <w:t>B</w:t>
      </w:r>
      <w:r>
        <w:t>oot 热加载/部署</w:t>
      </w:r>
    </w:p>
    <w:p>
      <w:r>
        <w:rPr>
          <w:rFonts w:hint="eastAsia"/>
          <w:lang w:val="en-US" w:eastAsia="zh-CN"/>
        </w:rPr>
        <w:t>热部署不会用在生产环境，但对于程序员开发的效率，还是有一定帮助的，</w:t>
      </w:r>
      <w:r>
        <w:rPr>
          <w:rFonts w:hint="eastAsia"/>
        </w:rPr>
        <w:t>所谓的热部署，就是在应用程序在不停止的情况下，实现新的部署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 xml:space="preserve">spring-boot-devtools 是一个为开发者服务的一个模块，其中最重要的功能就是自动应用代码更改到最新的App上面去。原理是在发现代码有更改之后，重新启动应用，但是速度比手动停止后再启动还要更快，更快指的不是节省出来的手工操作的时间。 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t xml:space="preserve">其深层原理是使用了两个ClassLoader，一个Classloader加载那些不会改变的类（第三方Jar包），另一个ClassLoader加载会更改的类，称为  restart ClassLoader  </w:t>
      </w:r>
    </w:p>
    <w:p>
      <w:pPr>
        <w:rPr>
          <w:rFonts w:hint="eastAsia"/>
        </w:rPr>
      </w:pPr>
      <w:r>
        <w:rPr>
          <w:rFonts w:hint="eastAsia"/>
        </w:rPr>
        <w:t>,这样在有代码更改的时候，原来的restart ClassLoader 被丢弃，重新创建一个restart ClassLoader，由于需要加载的类相比较少，所以实现了较快的重启时间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修改pom文件，增加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&lt;artifactId&gt;spring-boot-devtools&lt;/artifactId&gt;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修改properties文件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如果使用的  Thymeleaf  模板，那么请直接在application.properties中添加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spring.thymeleaf.cache=false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如果使用的 FreeMarker 模板，那么请直接在application.properties中添加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spring.freemarker.cache=false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IDEA中使用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如果你是使用eclipse,请忽略，但如果你是使用IDEA，由于idea 没有保存修改的，也就是说在idea中并不会因为你ctrl+s 就重新编译代码。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那么就需要额外的配置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在pom文件中，增加编译插件，让代码有变动的时候也编译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&lt;build&gt;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&lt;plugins&gt;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&lt;plugin&gt;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&lt;artifactId&gt;spring-boot-maven-plugin&lt;/artifactId&gt;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&lt;configuration&gt;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b/>
          <w:bCs/>
          <w:lang w:val="en-US" w:eastAsia="zh-CN"/>
        </w:rPr>
        <w:t>&lt;!-- 如果不设置fork,那么不会restart,devtools热部署不会起作用--&gt;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&lt;fork&gt;true&lt;/fork&gt;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&lt;/configuration&gt;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&lt;/plugin&gt;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&lt;/plugins&gt;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&lt;/build&gt;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手动：修改完代码，按快捷键Ctrl+F9，手动构建项目，或者只修改单个类文件的话，按Ctrl+Shift+F9，重新编译该类文件，即可触发重启服务。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     1）File -&gt; Settings -&gt; Compiler，勾选 Build Project automatically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09365" cy="2322195"/>
            <wp:effectExtent l="0" t="0" r="635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 2）按快捷键Ctrl+Shift+Alt+/，选择1.Registry...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14725" cy="990600"/>
            <wp:effectExtent l="0" t="0" r="9525" b="0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 3）勾选 compiler.automake.allow.when.app.running 即可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61765" cy="2468880"/>
            <wp:effectExtent l="0" t="0" r="635" b="762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tabs>
          <w:tab w:val="left" w:pos="90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这个时候修改JAVA文件或者模板文件都自动会生效</w:t>
      </w:r>
    </w:p>
    <w:p>
      <w:pPr>
        <w:tabs>
          <w:tab w:val="left" w:pos="900"/>
        </w:tabs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编译，打包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快速入门进行到这里，其实已经差不多了，能应对绝大多数开发常见，接下来就是导包部署。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在pom文件中新增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&lt;build&gt;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&lt;plugins&gt;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&lt;plugin&gt;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&lt;groupId&gt;org.apache.maven.plugins&lt;/groupId&gt;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&lt;artifactId&gt;maven-compiler-plugin&lt;/artifactId&gt;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&lt;configuration&gt;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&lt;source&gt;1.8&lt;/source&gt;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&lt;target&gt;1.8&lt;/target&gt;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&lt;/configuration&gt;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&lt;/plugin&gt;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&lt;plugin&gt;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&lt;artifactId&gt;spring-boot-maven-plugin&lt;/artifactId&gt;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&lt;configuration&gt;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&lt;!-- 如果不设置fork,那么不会restart,devtools热部署不会起作用--&gt;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&lt;fork&gt;true&lt;/fork&gt;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&lt;/configuration&gt;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&lt;executions&gt;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&lt;execution&gt;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&lt;goals&gt;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&lt;goal&gt;repackage&lt;/goal&gt;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&lt;/goals&gt;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&lt;/execution&gt;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&lt;/executions&gt;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&lt;/plugin&gt;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&lt;/plugins&gt;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&lt;/build&gt;</w:t>
      </w:r>
    </w:p>
    <w:p>
      <w:pPr>
        <w:rPr>
          <w:rFonts w:hint="eastAsia"/>
        </w:rPr>
      </w:pPr>
    </w:p>
    <w:p>
      <w:r>
        <w:rPr>
          <w:rFonts w:hint="eastAsia"/>
        </w:rPr>
        <w:t>使用</w:t>
      </w:r>
      <w:r>
        <w:t>mvn c</w:t>
      </w:r>
      <w:r>
        <w:rPr>
          <w:rFonts w:hint="eastAsia"/>
          <w:lang w:val="en-US" w:eastAsia="zh-CN"/>
        </w:rPr>
        <w:t>l</w:t>
      </w:r>
      <w:r>
        <w:t xml:space="preserve">ean  package </w:t>
      </w:r>
      <w:r>
        <w:rPr>
          <w:rFonts w:hint="eastAsia"/>
        </w:rPr>
        <w:t>打包</w:t>
      </w:r>
    </w:p>
    <w:p/>
    <w:p>
      <w:pPr>
        <w:rPr>
          <w:rFonts w:hint="eastAsia"/>
          <w:lang w:val="en-US" w:eastAsia="zh-CN"/>
        </w:rPr>
      </w:pPr>
      <w:r>
        <w:t>java –jar</w:t>
      </w:r>
      <w:r>
        <w:rPr>
          <w:rFonts w:hint="eastAsia"/>
          <w:lang w:val="en-US" w:eastAsia="zh-CN"/>
        </w:rPr>
        <w:t xml:space="preserve"> 运行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war部署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如果并不希望使用内置的tomcat，希望部署到其他tomcat服务器，那么就需要使用war包部署了。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修改pom文件，打包方式改成war</w:t>
      </w:r>
    </w:p>
    <w:p>
      <w:r>
        <w:drawing>
          <wp:inline distT="0" distB="0" distL="114300" distR="114300">
            <wp:extent cx="3077845" cy="1753235"/>
            <wp:effectExtent l="0" t="0" r="8255" b="1841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175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修改在pom文件，剔除内置tomcat的支持，否则会和外面的tomcat冲突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&lt;artifactId&gt;spring-boot-starter-tomcat&lt;/artifactId&gt;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&lt;!--打包的时候可以不用包进去，别的设施会提供。事实上该依赖理论上可以参与编译，测试，运行等周期。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    相当于compile，但是打包阶段做了exclude操作--&gt;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&lt;scope&gt;provided&lt;/scope&gt;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rPr>
          <w:rFonts w:hint="eastAsia"/>
        </w:rPr>
        <w:t xml:space="preserve">        &lt;/dependency&gt;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修改启动类，使其继承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org.springframework.boot.web.servlet.support.SpringBootServletInitializer，并重写configure方法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org.mybatis.spring.annotation.MapperScan;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org.springframework.boot.SpringApplication;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org.springframework.boot.autoconfigure.SpringBootApplication;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org.springframework.boot.builder.SpringApplicationBuilder;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org.springframework.boot.web.servlet.support.SpringBootServletInitializer;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@MapperScan("cn.enjoy.dao")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public class App  extends </w:t>
      </w:r>
      <w:r>
        <w:rPr>
          <w:rFonts w:hint="eastAsia"/>
          <w:color w:val="FF0000"/>
          <w:lang w:val="en-US" w:eastAsia="zh-CN"/>
        </w:rPr>
        <w:t xml:space="preserve">SpringBootServletInitializer  </w:t>
      </w:r>
      <w:r>
        <w:rPr>
          <w:rFonts w:hint="eastAsia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SpringApplication.run(App.class, 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protected SpringApplicationBuilder </w:t>
      </w:r>
      <w:r>
        <w:rPr>
          <w:rFonts w:hint="eastAsia"/>
          <w:color w:val="FF0000"/>
          <w:lang w:val="en-US" w:eastAsia="zh-CN"/>
        </w:rPr>
        <w:t>configure</w:t>
      </w:r>
      <w:r>
        <w:rPr>
          <w:rFonts w:hint="eastAsia"/>
          <w:lang w:val="en-US" w:eastAsia="zh-CN"/>
        </w:rPr>
        <w:t>(SpringApplicationBuilder builder)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builder.sources(App.class);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r>
        <w:rPr>
          <w:rFonts w:hint="eastAsia"/>
        </w:rPr>
        <w:t>使用</w:t>
      </w:r>
      <w:r>
        <w:t>mvn c</w:t>
      </w:r>
      <w:r>
        <w:rPr>
          <w:rFonts w:hint="eastAsia"/>
          <w:lang w:val="en-US" w:eastAsia="zh-CN"/>
        </w:rPr>
        <w:t>l</w:t>
      </w:r>
      <w:r>
        <w:t xml:space="preserve">ean  package </w:t>
      </w:r>
      <w:r>
        <w:rPr>
          <w:rFonts w:hint="eastAsia"/>
        </w:rPr>
        <w:t>打包</w:t>
      </w:r>
    </w:p>
    <w:p>
      <w:pPr>
        <w:ind w:firstLine="263" w:firstLineChars="0"/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把war包拷贝到tomcat webapps中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访问：http://localhost:8080/springbootvip/hello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进阶部分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集成Redis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修改pom文件，增加依赖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&lt;artifactId&gt;spring-boot-starter-data-redis&lt;/artifactId&gt;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在properties增加redis配置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REDIS (RedisProperties)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Redis数据库索引（默认为0）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spring.redis.database=0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Redis服务器地址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spring.redis.host=127.0.0.1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Redis服务器连接端口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spring.redis.port=6379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Redis服务器连接密码（默认为空）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spring.redis.password=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连接超时时间（毫秒）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spring.redis.timeout=5000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新建单元测试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cn.enjoy.App;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junit.framework.TestCase;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org.junit.runner.RunWith;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org.springframework.boot.test.context.SpringBootTest;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org.springframework.data.redis.core.RedisTemplate;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org.springframework.data.redis.core.ValueOperations;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org.springframework.test.context.junit4.SpringRunner;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@SpringBootTest(classes = {App.class})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@RunWith(SpringRunner.class)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SpringRedisTest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RedisTemplate&lt;String,String&gt; redisTemplate;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testRedis()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ValueOperations&lt;String, String&gt; ops = redisTemplate.opsForValue();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ops.set("name", "enjoy");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value = ops.get("name");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System.out.println(value);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集成RabbitMQ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RabbitMq在后面讲到springcloud的时候还会用到，在这会简单的安装使用下RabbitMq，至于RabbitMQ的详细使用请参考分布式消息队列课题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Windows安装RabbitMQ</w:t>
      </w:r>
    </w:p>
    <w:p>
      <w:r>
        <w:rPr>
          <w:rFonts w:hint="eastAsia"/>
          <w:lang w:val="en-US" w:eastAsia="zh-CN"/>
        </w:rPr>
        <w:t>先安装</w:t>
      </w:r>
      <w:r>
        <w:t>Erlang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</w:p>
    <w:p>
      <w:r>
        <w:fldChar w:fldCharType="begin"/>
      </w:r>
      <w:r>
        <w:instrText xml:space="preserve"> HYPERLINK "http://erlang.org/download/otp_win64_20.3.exe" \h </w:instrText>
      </w:r>
      <w:r>
        <w:fldChar w:fldCharType="separate"/>
      </w:r>
      <w:r>
        <w:t>http://erlang.org/download/otp_win64_20.3.exe</w:t>
      </w:r>
      <w:r>
        <w:fldChar w:fldCharType="end"/>
      </w:r>
    </w:p>
    <w:p>
      <w:pPr>
        <w:rPr>
          <w:rFonts w:hint="eastAsia"/>
          <w:color w:val="565A5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t>RabbitMQ Server 3.7.4下载地址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"https://bintray.com/rabbitmq/all/download_file?file_path=rabbitmq-server%2F3.7.4%2Frabbitmq-server-3.7.4.exe"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https://bintray.com/rabbitmq/all/download_file?file_path=rabbitmq-server%2F3.7.4%2Frabbitmq-server-3.7.4.exe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安装好后，启动服务</w:t>
      </w:r>
    </w:p>
    <w:p>
      <w:r>
        <w:drawing>
          <wp:inline distT="0" distB="0" distL="114300" distR="114300">
            <wp:extent cx="3634105" cy="3202305"/>
            <wp:effectExtent l="0" t="0" r="4445" b="1714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320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开启web插件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进入rabbitmq安装目录的sbin目录，在命令行界面开启web插件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rabbitmq-plugins enable rabbitmq_management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208145" cy="1156335"/>
            <wp:effectExtent l="0" t="0" r="1905" b="571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115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重新启动reabbitmq服务，在地址栏输入</w:t>
      </w:r>
      <w:r>
        <w:fldChar w:fldCharType="begin"/>
      </w:r>
      <w:r>
        <w:instrText xml:space="preserve"> HYPERLINK "http://localhost:15672/" \h </w:instrText>
      </w:r>
      <w:r>
        <w:fldChar w:fldCharType="separate"/>
      </w:r>
      <w:r>
        <w:t>http://localhost:15672/</w:t>
      </w:r>
      <w:r>
        <w:fldChar w:fldCharType="end"/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使用默认用户 guest/guest登陆界面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新增用户，并设置权限</w:t>
      </w:r>
    </w:p>
    <w:p>
      <w:r>
        <w:drawing>
          <wp:inline distT="0" distB="0" distL="114300" distR="114300">
            <wp:extent cx="3225165" cy="1703705"/>
            <wp:effectExtent l="0" t="0" r="13335" b="1079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170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用新创建的enjoy用户登陆，发现新用户已经新增成功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设置权限</w:t>
      </w:r>
    </w:p>
    <w:p>
      <w:r>
        <w:drawing>
          <wp:inline distT="0" distB="0" distL="114300" distR="114300">
            <wp:extent cx="3482975" cy="1458595"/>
            <wp:effectExtent l="0" t="0" r="3175" b="825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点击这用户，设置虚拟主机的权限（全部可读，可写，可配置）</w:t>
      </w:r>
    </w:p>
    <w:p>
      <w:r>
        <w:drawing>
          <wp:inline distT="0" distB="0" distL="114300" distR="114300">
            <wp:extent cx="3359150" cy="2343785"/>
            <wp:effectExtent l="0" t="0" r="12700" b="1841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34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这个时候一个enjoy新用户设置完毕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SpringBoot中使用RabbitMq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修改pom文件，增加rabbitmq依赖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&lt;artifactId&gt;spring-boot-starter-amqp&lt;/artifactId&gt;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&lt;/dependency&gt;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修改配置properties文件，增加rabbitmq的连接信息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## rabbitmq config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spring.rabbitmq.host=localhost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spring.rabbitmq.port=5672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spring.rabbitmq.username=enjoy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spring.rabbitmq.password=123456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创建Rabbit配置类，用来配置队列，交换器，路由等高级信息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cn.enjoy.mq;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org.springframework.amqp.core.Queue;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RabbitConfig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@Bean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public Queue firstQueue()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// 创建一个队列，名称为：enjoy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Queue("enjoy");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创建消息的生产者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cn.enjoy.mq;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org.springframework.amqp.core.AmqpTemplate;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org.springframework.stereotype.Component;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Sender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private AmqpTemplate rabbitTemplate;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public void send()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rabbitTemplate.convertAndSend("enjoy", "this a messages !!!");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创建消息的消费者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cn.enjoy.mq;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org.springframework.amqp.rabbit.annotation.RabbitHandler;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org.springframework.amqp.rabbit.annotation.RabbitListener;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org.springframework.stereotype.Component;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//定义该类需要监听的队列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@RabbitListener(queues = "enjoy")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Receiver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@RabbitHandler  //指定对消息的处理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process(String msg)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System.out.println("receive msg : " + msg);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新增单元测试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package cn.enjoy.test;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cn.enjoy.App;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cn.enjoy.mq.Sender;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org.junit.Test;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org.junit.runner.RunWith;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org.springframework.boot.test.context.SpringBootTest;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org.springframework.test.context.junit4.SpringRunner;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@RunWith(SpringRunner.class)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@SpringBootTest(classes = App.class)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class RabbitmqTest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private Sender sender;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public void testRabbitmq()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 sender.send();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Actuator监控管理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ctuator是spring boot的一个附加功能,可帮助你在应用程序生产环境时监视和管理应用程序。可以使用HTTP的各种请求来监管,审计,收集应用的运行情况.特别对于微服务管理十分有意义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缺点：没有可视化界面</w:t>
      </w:r>
      <w:r>
        <w:rPr>
          <w:rFonts w:hint="eastAsia"/>
          <w:lang w:val="en-US" w:eastAsia="zh-CN"/>
        </w:rPr>
        <w:t>(Spring cloud 还会用到这功能，就可以看到界面了)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修改pom文件，添加依赖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&lt;artifactId&gt;spring-boot-starter-actuator&lt;/artifactId&gt;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修改application.properties文件，启动监控端点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加载所有的端点/默认只加载了 info / health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management.endpoints.web.exposure.include=*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描述信息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info.blog-url=http://xiangxueketang.cn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info.author=enjoy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info.version=@project.version@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重新启动，在地址栏输入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"http://localhost:8080/actuator/info"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http://localhost:8080/actuator/info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9230" cy="719455"/>
            <wp:effectExtent l="0" t="0" r="7620" b="444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在界面看到这说明监控成功</w:t>
      </w:r>
    </w:p>
    <w:p/>
    <w:p>
      <w:r>
        <w:t>A</w:t>
      </w:r>
      <w:r>
        <w:rPr>
          <w:rFonts w:hint="eastAsia"/>
        </w:rPr>
        <w:t>ctuator访问路径</w:t>
      </w:r>
    </w:p>
    <w:p>
      <w:r>
        <w:rPr>
          <w:rFonts w:hint="eastAsia"/>
        </w:rPr>
        <w:t>通过actuator/+端点名就可以获取相应的信息。</w:t>
      </w:r>
    </w:p>
    <w:p/>
    <w:tbl>
      <w:tblPr>
        <w:tblStyle w:val="14"/>
        <w:tblW w:w="6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7"/>
        <w:gridCol w:w="41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7" w:type="dxa"/>
          </w:tcPr>
          <w:p>
            <w:r>
              <w:rPr>
                <w:rFonts w:hint="eastAsia"/>
              </w:rPr>
              <w:t>路径</w:t>
            </w:r>
          </w:p>
        </w:tc>
        <w:tc>
          <w:tcPr>
            <w:tcW w:w="4127" w:type="dxa"/>
          </w:tcPr>
          <w:p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" w:hRule="atLeast"/>
        </w:trPr>
        <w:tc>
          <w:tcPr>
            <w:tcW w:w="207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/actuator/beans</w:t>
            </w:r>
          </w:p>
        </w:tc>
        <w:tc>
          <w:tcPr>
            <w:tcW w:w="4127" w:type="dxa"/>
          </w:tcPr>
          <w:p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显示应用程序中所有Spring bean的完整列表。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/actuator/configprops</w:t>
            </w:r>
          </w:p>
        </w:tc>
        <w:tc>
          <w:tcPr>
            <w:tcW w:w="412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显示所有配置信息。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/actuator/env</w:t>
            </w:r>
          </w:p>
        </w:tc>
        <w:tc>
          <w:tcPr>
            <w:tcW w:w="4127" w:type="dxa"/>
          </w:tcPr>
          <w:p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陈列所有的环境变量。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/actuator/mappings</w:t>
            </w:r>
          </w:p>
        </w:tc>
        <w:tc>
          <w:tcPr>
            <w:tcW w:w="4127" w:type="dxa"/>
          </w:tcPr>
          <w:p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显示所有@RequestMapping的url整理列表。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/actuator/health</w:t>
            </w:r>
          </w:p>
        </w:tc>
        <w:tc>
          <w:tcPr>
            <w:tcW w:w="412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显示应用程序运行状况信息</w:t>
            </w:r>
            <w:r>
              <w:rPr>
                <w:rFonts w:hint="eastAsia"/>
                <w:sz w:val="20"/>
                <w:szCs w:val="22"/>
              </w:rPr>
              <w:t xml:space="preserve"> up表示成功 </w:t>
            </w:r>
            <w:r>
              <w:rPr>
                <w:sz w:val="20"/>
                <w:szCs w:val="22"/>
              </w:rPr>
              <w:t>down失败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/actuator/info</w:t>
            </w:r>
          </w:p>
        </w:tc>
        <w:tc>
          <w:tcPr>
            <w:tcW w:w="412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查看自定义应用信息</w:t>
            </w:r>
          </w:p>
        </w:tc>
      </w:tr>
    </w:tbl>
    <w:p>
      <w:pPr>
        <w:rPr>
          <w:rFonts w:ascii="楷体" w:hAnsi="楷体" w:eastAsia="楷体"/>
          <w:sz w:val="18"/>
          <w:szCs w:val="18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自定义Starter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学习SpringBoot的过程中，不管是集成redis还是RabbitMQ，甚至是前面集成mybatis已经学习了很多starter，这些starter都是springboot为我们提供的一些封装，这些starter能非常方便快捷的增加功能，并不需要很多配置，即使需要配置也就在application.properties稍微配置下就可以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那么接下来就学习下怎么创建属于自己的starter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redis-starter插件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前面已经使用过</w:t>
      </w:r>
      <w:r>
        <w:rPr>
          <w:rFonts w:hint="eastAsia"/>
          <w:lang w:val="en-US" w:eastAsia="zh-CN"/>
        </w:rPr>
        <w:t>spring-boot-starter-data-redis，这个starter是用来集成redis的，那么接下来完成一个starter,这个starter也就集成下redis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新建一个项目，这个项目不需要web功能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pom文件内容如下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&lt;groupId&gt;enjoy&lt;/groupId&gt;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&lt;artifactId&gt;redis-starter&lt;/artifactId&gt;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&lt;artifactId&gt;spring-boot-starter-parent&lt;/artifactId&gt;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&lt;version&gt;2.1.2.RELEASE&lt;/version&gt;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&lt;project.build.sourceEncoding&gt;UTF-8&lt;/project.build.sourceEncoding&gt;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&lt;maven.compiler.source&gt;1.8&lt;/maven.compiler.source&gt;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&lt;maven.compiler.target&gt;1.8&lt;/maven.compiler.target&gt;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&lt;groupId&gt;redis.clients&lt;/groupId&gt;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&lt;artifactId&gt;jedis&lt;/artifactId&gt;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&lt;version&gt;3.0.1&lt;/version&gt;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创建一个RedisProperties用于加载Redis需要的配置，这里为简单起见，并没有设置密码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package cn.enjoy.redis;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org.springframework.boot.context.properties.ConfigurationProperties;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@ConfigurationProperties(prefix = "redis")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class RedisProperties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private String host;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private int port;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public int getPort()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return port;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public void setPort(int port)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this.port = port;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public String getHost()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return host;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public void setHost(String host)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this.host = host;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创建一个配置类，这个配置类用于加载配置，并实例化Jedis客户端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package cn.enjoy.redis;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org.springframework.boot.autoconfigure.condition.ConditionalOnClass;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org.springframework.boot.autoconfigure.condition.ConditionalOnMissingBean;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org.springframework.boot.autoconfigure.condition.ConditionalOnProperty;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org.springframework.boot.context.properties.EnableConfigurationProperties;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redis.clients.jedis.Jedis;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@Configuration //开启配置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@ConditionalOnClass(Jedis.class)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@EnableConfigurationProperties(RedisProperties.class) //开启使用映射实体对象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@ConditionalOnProperty//存在对应配置信息时初始化该配置类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prefix = "redis",//存在配置前缀redis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value = "enabled",//开启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matchIfMissing = true//缺失检查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class RedisAutoConfiguration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@ConditionalOnMissingBean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public Jedis jedis(RedisProperties redisProperties){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return new Jedis(redisProperties.getHost(), redisProperties.getPort());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自动化配置代码中有很多我们之前没有用到的注解配置，我们从上开始讲解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@Configuration：这个配置就不用多做解释了，我们一直在使用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@EnableConfigurationProperties：这是一个开启使用配置参数的注解，value值就是我们配置实体参数映射的ClassType，将配置实体作为配置来源。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SpringBoot内置条件注解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有关@ConditionalOnXxx相关的注解这里要系统的说下，因为这个是我们配置的关键，根据名称我们可以理解为具有Xxx条件，当然它实际的意义也是如此，条件注解是一个系列，下面我们详细做出解释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@ConditionalOnBean：当SpringIoc容器内存在指定Bean的条件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@ConditionalOnClass：当SpringIoc容器内存在指定Class的条件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@ConditionalOnExpression：基于SpEL表达式作为判断条件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@ConditionalOnJava：基于JVM版本作为判断条件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@ConditionalOnMissingBean：当SpringIoc容器内不存在指定Bean的条件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@ConditionalOnMissingClass：当SpringIoc容器内不存在指定Class的条件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@ConditionalOnNotWebApplication：当前项目不是Web项目的条件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@ConditionalOnProperty：指定的属性是否有指定的值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@ConditionalOnResource：类路径是否有指定的值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@ConditionalOnSingleCandidate：当指定Bean在SpringIoc容器内只有一个，或者虽然有多个但是指定首选的Bean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@ConditionalOnWebApplication：当前项目是Web项目的条件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以上注解都是元注解@Conditional演变而来的，根据不用的条件对应创建以上的具体条件注解。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到目前为止我们还没有完成自动化配置starter，我们需要了解SpringBoot运作原理后才可以完成后续编码。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Starter自动化运作原理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在注解@SpringBootApplication上存在一个开启自动化配置的注解@EnableAutoConfiguration来完成自动化配置，注解源码如下所示：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@AutoConfigurationPackage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@Import({EnableAutoConfigurationImportSelector.class})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@interface EnableAutoConfiguration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String ENABLED_OVERRIDE_PROPERTY = "spring.boot.enableautoconfiguration";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Class&lt;?&gt;[] exclude() default {};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String[] excludeName() default {};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@EnableAutoConfiguration注解内使用到了@import注解来完成导入配置的功能，而EnableAutoConfigurationImportSelector内部则是使用了SpringFactoriesLoader.loadFactoryNames方法进行扫描具有META-INF/spring.factories文件的jar包。我们可以先来看下spring-boot-autoconfigure包内的spring.factories文件内容，如下所示：</w:t>
      </w:r>
    </w:p>
    <w:p>
      <w:pPr>
        <w:tabs>
          <w:tab w:val="left" w:pos="785"/>
        </w:tabs>
        <w:jc w:val="left"/>
      </w:pPr>
      <w:r>
        <w:drawing>
          <wp:inline distT="0" distB="0" distL="114300" distR="114300">
            <wp:extent cx="3104515" cy="1244600"/>
            <wp:effectExtent l="0" t="0" r="635" b="1270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5"/>
        </w:tabs>
        <w:jc w:val="left"/>
      </w:pPr>
    </w:p>
    <w:p>
      <w:pPr>
        <w:tabs>
          <w:tab w:val="left" w:pos="785"/>
        </w:tabs>
        <w:jc w:val="left"/>
      </w:pPr>
      <w:r>
        <w:t>可以看到配置的结构形式是Key=&gt;Value形式，多个Value时使用,隔开，那我们在自定义starter内也可以使用这种形式来完成，我们的目的是为了完成自动化配置，所以我们这里Key则是需要使用org.springframework.boot.autoconfigure.EnableAutoConfiguration</w:t>
      </w:r>
    </w:p>
    <w:p>
      <w:pPr>
        <w:tabs>
          <w:tab w:val="left" w:pos="785"/>
        </w:tabs>
        <w:jc w:val="left"/>
      </w:pPr>
    </w:p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自定义</w:t>
      </w:r>
      <w:r>
        <w:rPr>
          <w:b/>
          <w:bCs/>
        </w:rPr>
        <w:t>spring.factories</w:t>
      </w:r>
    </w:p>
    <w:p>
      <w:r>
        <w:t>我们在src/main/resource目录下创建META-INF目录，并在目录内添加文件spring.factories，具体内容如下所示：</w:t>
      </w:r>
    </w:p>
    <w:p/>
    <w:p>
      <w:r>
        <w:t>#配置自定义Starter的自动化配置</w:t>
      </w:r>
    </w:p>
    <w:p>
      <w:r>
        <w:t>org.springframework.boot.autoconfigure.EnableAutoConfiguration=</w:t>
      </w:r>
      <w:r>
        <w:rPr>
          <w:rFonts w:hint="eastAsia"/>
        </w:rPr>
        <w:t>cn.enjoy.redis.RedisAutoConfiguration</w:t>
      </w:r>
    </w:p>
    <w:p>
      <w:pPr>
        <w:tabs>
          <w:tab w:val="left" w:pos="785"/>
        </w:tabs>
        <w:jc w:val="left"/>
        <w:rPr>
          <w:rFonts w:hint="eastAsia" w:eastAsiaTheme="minorEastAsia"/>
          <w:lang w:val="en-US" w:eastAsia="zh-CN"/>
        </w:rPr>
      </w:pPr>
    </w:p>
    <w:p>
      <w:pPr>
        <w:tabs>
          <w:tab w:val="left" w:pos="78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目前为止自定义的starter已经开发完毕</w:t>
      </w:r>
    </w:p>
    <w:p>
      <w:pPr>
        <w:tabs>
          <w:tab w:val="left" w:pos="785"/>
        </w:tabs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新建项目测试startser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创建一个新的项目，这项目用来测试前面创建的redis-starter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Pom文件配置如下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&lt;groupId&gt;enjoy&lt;/groupId&gt;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&lt;artifactId&gt;testRedisStarter&lt;/artifactId&gt;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&lt;artifactId&gt;spring-boot-starter-parent&lt;/artifactId&gt;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&lt;version&gt;2.1.2.RELEASE&lt;/version&gt;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&lt;project.build.sourceEncoding&gt;UTF-8&lt;/project.build.sourceEncoding&gt;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&lt;maven.compiler.source&gt;1.8&lt;/maven.compiler.source&gt;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&lt;maven.compiler.target&gt;1.8&lt;/maven.compiler.target&gt;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&lt;artifactId&gt;spring-boot-starter-web&lt;/artifactId&gt;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&lt;artifactId&gt;spring-boot-starter-test&lt;/artifactId&gt;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&lt;groupId&gt;enjoy&lt;/groupId&gt;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&lt;artifactId&gt;redis-starter&lt;/artifactId&gt;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&lt;version&gt;1.0-SNAPSHOT&lt;/version&gt;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新建一个springboot启动类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org.springframework.boot.SpringApplication;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org.springframework.boot.autoconfigure.SpringBootApplication;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App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SpringApplication.run(App.class,args);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29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新建application.properties在里面配置redis连接相关信息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9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redis.port=6379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9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redis.host=127.0.0.1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准备好这些后，启动redis，新建立一个测试类，运行测试方法</w:t>
      </w: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package cn.enjoy.test;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cn.enjoy.App;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org.junit.Test;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org.junit.runner.RunWith;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org.springframework.boot.test.context.SpringBootTest;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org.springframework.test.context.junit4.SpringRunner;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redis.clients.jedis.Jedis;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@SpringBootTest(classes = App.class)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@RunWith(SpringRunner.class)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class RedisTest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private Jedis jedis;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public  void test()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jedis.set("enjoy","enjoy");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String enjoy = jedis.get("enjoy");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System.out.println(enjoy);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26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626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到这一步，自定义redis-stater搞定</w:t>
      </w:r>
    </w:p>
    <w:p>
      <w:pPr>
        <w:tabs>
          <w:tab w:val="left" w:pos="626"/>
        </w:tabs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 CLI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CLI是一个命令行工具，如果想使用Spring进行快速开发可以使用它。它允许你运行Groovy脚本，这意味着你可以使用熟悉的类Java语法，并且没有那么多的模板代码。你可以通过Spring Boot CLI启动新项目，或为它编写命令。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Groovy是个基于</w:t>
      </w:r>
      <w:r>
        <w:t>JVM(Java虚拟机)</w:t>
      </w:r>
      <w:r>
        <w:rPr>
          <w:rFonts w:hint="eastAsia"/>
          <w:lang w:val="en-US" w:eastAsia="zh-CN"/>
        </w:rPr>
        <w:t>的敏捷开发语音，既然是基于jvm,那么在groovy里面使用任何java的组件他都是可以支持识别的，在大概5，6年前Groovy比较火，尤其微信公众刚开放的那段时间，很多微信的后端程序都是基于grails开发的。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解压安装SpringBoot CLI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https://repo.spring.io/release/org/springframework/boot/spring-boot-cli/2.1.2.RELEASE/spring-boot-cli-2.1.2.RELEASE-bin.zip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解压后目录如下</w:t>
      </w:r>
    </w:p>
    <w:p>
      <w:r>
        <w:drawing>
          <wp:inline distT="0" distB="0" distL="114300" distR="114300">
            <wp:extent cx="4265930" cy="1461770"/>
            <wp:effectExtent l="0" t="0" r="1270" b="508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146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当然，为了方便你可以配置环境变量，但由于这个cli使用得并不频繁，老师就不配置了。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.\spring.bat --version</w:t>
      </w:r>
    </w:p>
    <w:p>
      <w:r>
        <w:drawing>
          <wp:inline distT="0" distB="0" distL="114300" distR="114300">
            <wp:extent cx="4334510" cy="499110"/>
            <wp:effectExtent l="0" t="0" r="8890" b="1524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49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可以查看Spring CLI的版本信息。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新建一个groovy的文件 hello.groovy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@RestController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WebApplication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@RequestMapping("/")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home()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"Hello World!"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使用命令可以启动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.\spring.bat run .\hello.groovy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48100" cy="1336040"/>
            <wp:effectExtent l="0" t="0" r="0" b="1651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3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这个时候他会自动下载依赖，并运行项目。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刚开始学习springboot的时候经常使用http://start.spring.io/ 构建项目</w:t>
      </w:r>
    </w:p>
    <w:p>
      <w:r>
        <w:drawing>
          <wp:inline distT="0" distB="0" distL="114300" distR="114300">
            <wp:extent cx="3227070" cy="1186180"/>
            <wp:effectExtent l="0" t="0" r="11430" b="1397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118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生成后</w:t>
      </w:r>
    </w:p>
    <w:p>
      <w:r>
        <w:drawing>
          <wp:inline distT="0" distB="0" distL="114300" distR="114300">
            <wp:extent cx="3029585" cy="1059815"/>
            <wp:effectExtent l="0" t="0" r="18415" b="698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05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其实这个功能你完全也可以使用 SpringBoot CLI，完成构建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./spring init --build=maven --java-version=1.8 --dependencies=web --packaging=jar --boot-version=1.5.3.RELEASE --groupId=enjoy --artifactId=demo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项目创建成功！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性能优化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扫描优化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在默认情况下，我们会使用@SpringBootApplication注解来自动获取应用的配置信息，但这样也会带来一些副作用。使用这个注解后，会触发自动配置（auto-configuration）和组件扫描（component scanning），这跟使用@Configuration、@EnableAutoConfiguration和@ComponentScan三个注解的作用是一样的。这样做给开发带来方便的同时，会有以下的一些影响：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会导致项目启动时间变长（原因：加载了我们不需要使用的组件,浪费了cpu资源和内存资源）。当启动一个大的应用程序，或将做大量的集成测试启动应用程序时，影响会特别明显。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会加载一些不需要的多余的实例（beans）。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会增加CPU消耗和内存的占用。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本着有问题就要解决的心态，针对以上的问题，我们要怎么解决呢？很明显，既然@SpringBootApplication加载了一些不必要的配置，那么我们想是否可以就加载我们自己指定的配置呢？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我们的思路不使用@SpringBootApplication，并且不使用@ComponentScan注解（此注解会自动扫描我们注解了@Controller，@Service的注解的类，加载到Spring IOC容器中），然后我们使用@Configuration和@EnableAutoConfiguration进行配置启动类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为了讲课方便，新建立一个项目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pom文件如下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&lt;groupId&gt;enjoy&lt;/groupId&gt;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&lt;artifactId&gt;springboot&lt;/artifactId&gt;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&lt;parent&gt;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&lt;artifactId&gt;spring-boot-starter-parent&lt;/artifactId&gt;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&lt;version&gt;2.1.2.RELEASE&lt;/version&gt;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&lt;/parent&gt;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&lt;properties&gt;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&lt;project.build.sourceEncoding&gt;UTF-8&lt;/project.build.sourceEncoding&gt;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&lt;maven.compiler.source&gt;1.8&lt;/maven.compiler.source&gt;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&lt;maven.compiler.target&gt;1.8&lt;/maven.compiler.target&gt;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&lt;/properties&gt;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&lt;artifactId&gt;spring-boot-starter-web&lt;/artifactId&gt;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这个pom文件非常简单。仅仅引入了web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新建一个测试controller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cn.enjoy.controller;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org.springframework.web.bind.annotation.RequestMapping;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org.springframework.web.bind.annotation.RestController;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@RestController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UserController {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@RequestMapping("/hi")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Object sayHi() {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 "hi enjoy";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新增启动类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org.springframework.boot.SpringApplication;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org.springframework.boot.autoconfigure.SpringBootApplication;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App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SpringApplication.run(App.class,args);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这个代码非常简单，优化的效果也不会很明显，但重点同学们需要理解的是这原理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前面已经说过直接用@SpringBootApplication有各种问题。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那么现在改变启动类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org.springframework.boot.SpringApplication;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org.springframework.boot.autoconfigure.EnableAutoConfiguration;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org.springframework.boot.autoconfigure.SpringBootApplication;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org.springframework.context.annotation.ComponentScan;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//@SpringBootApplication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@EnableAutoConfiguration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@ComponentScan("cn.enjoy.controller")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App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SpringApplication.run(App.class,args);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这样直接使用自己定义ComponentScan的扫描类，让他只扫描自己需要的组件能增加启动时间，并且介绍spring容器bean的数目。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"mailto:前面讲自定义starter的时候讲过，@EnableAutoConfiguration注解会导入META-INF/spring.factories里面配置的很多Configuration，这些Configuration他都会去扫描"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前面讲自定义starter的时候讲过，@EnableAutoConfiguration注解会导入META-INF/spring.factories里面配置的很多Configuration，这些Configuration他都会去扫描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在启动VM参数里面加入 -Ddebug</w:t>
      </w:r>
    </w:p>
    <w:p>
      <w:r>
        <w:drawing>
          <wp:inline distT="0" distB="0" distL="114300" distR="114300">
            <wp:extent cx="5273675" cy="1835785"/>
            <wp:effectExtent l="0" t="0" r="3175" b="1206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重新启动，发现在控制台</w:t>
      </w:r>
    </w:p>
    <w:p>
      <w:r>
        <w:drawing>
          <wp:inline distT="0" distB="0" distL="114300" distR="114300">
            <wp:extent cx="5262880" cy="3039745"/>
            <wp:effectExtent l="0" t="0" r="13970" b="825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3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控制台输入的信息，大概分成四大类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Positive matches: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t>匹配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以及匹配的原因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Negative matches: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忽略匹配（以及忽略的原因）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Exclusions: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排除的配置类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Unconditional classes: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没有带任何条件，肯定要扫描的类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t> </w:t>
      </w:r>
      <w:r>
        <w:rPr>
          <w:rFonts w:hint="eastAsia"/>
        </w:rPr>
        <w:t> 根据上面的理论知识，我们只需要在启动的时候，显式地引入这些组件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需要的组件=</w:t>
      </w:r>
      <w:r>
        <w:rPr>
          <w:rFonts w:hint="eastAsia"/>
          <w:color w:val="0000FF"/>
          <w:lang w:val="en-US" w:eastAsia="zh-CN"/>
        </w:rPr>
        <w:t>Positive matches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+</w:t>
      </w:r>
      <w:r>
        <w:rPr>
          <w:rFonts w:hint="eastAsia"/>
          <w:color w:val="0000FF"/>
          <w:lang w:val="en-US" w:eastAsia="zh-CN"/>
        </w:rPr>
        <w:t>Unconditional classes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我们可以不使用</w:t>
      </w:r>
      <w:r>
        <w:rPr>
          <w:rFonts w:hint="eastAsia"/>
          <w:lang w:val="en-US" w:eastAsia="zh-CN"/>
        </w:rPr>
        <w:t>@EnableAutoConfiguration，转而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显示的使用@Import来导入需要的配置类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package cn.enjoy;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org.springframework.boot.SpringApplication;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org.springframework.boot.autoconfigure.EnableAutoConfiguration;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org.springframework.boot.autoconfigure.SpringBootApplication;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org.springframework.boot.autoconfigure.context.ConfigurationPropertiesAutoConfiguration;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org.springframework.boot.autoconfigure.context.PropertyPlaceholderAutoConfiguration;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org.springframework.boot.autoconfigure.http.HttpMessageConvertersAutoConfiguration;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org.springframework.boot.autoconfigure.http.codec.CodecsAutoConfiguration;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org.springframework.boot.autoconfigure.info.ProjectInfoAutoConfiguration;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org.springframework.boot.autoconfigure.jackson.JacksonAutoConfiguration;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org.springframework.boot.autoconfigure.jmx.JmxAutoConfiguration;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org.springframework.boot.autoconfigure.task.TaskExecutionAutoConfiguration;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org.springframework.boot.autoconfigure.task.TaskSchedulingAutoConfiguration;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org.springframework.boot.autoconfigure.validation.ValidationAutoConfiguration;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org.springframework.boot.autoconfigure.web.client.RestTemplateAutoConfiguration;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org.springframework.boot.autoconfigure.web.embedded.EmbeddedWebServerFactoryCustomizerAutoConfiguration;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org.springframework.boot.autoconfigure.web.servlet.*;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org.springframework.boot.autoconfigure.web.servlet.error.ErrorMvcAutoConfiguration;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org.springframework.boot.autoconfigure.websocket.servlet.WebSocketServletAutoConfiguration;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org.springframework.context.annotation.ComponentScan;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org.springframework.context.annotation.Import;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//@EnableAutoConfiguration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@Import({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CodecsAutoConfiguration.class,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DispatcherServletAutoConfiguration.class,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EmbeddedWebServerFactoryCustomizerAutoConfiguration.class,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ErrorMvcAutoConfiguration.class,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HttpEncodingAutoConfiguration.class,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HttpMessageConvertersAutoConfiguration.class,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JacksonAutoConfiguration.class,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ServletWebServerFactoryAutoConfiguration.class,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WebMvcAutoConfiguration.class,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ValidationAutoConfiguration.class,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MultipartAutoConfiguration.class,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JmxAutoConfiguration.class,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RestTemplateAutoConfiguration.class,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WebSocketServletAutoConfiguration.class,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TaskExecutionAutoConfiguration.class,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TaskSchedulingAutoConfiguration.class,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ConfigurationPropertiesAutoConfiguration.class,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PropertyPlaceholderAutoConfiguration.class,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ProjectInfoAutoConfiguration.class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@ComponentScan("cn.enjoy.controller")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public class App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public static void main(String[] args)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SpringApplication.run(App.class,args);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另外也可以删除一些虽然匹配到了，但是在项目中目前并没有使用到的配置，比如</w:t>
      </w:r>
    </w:p>
    <w:p>
      <w:p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auto"/>
          <w:lang w:val="en-US" w:eastAsia="zh-CN"/>
        </w:rPr>
        <w:t>任务调度：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TaskExecutionAutoConfiguration，TaskSchedulingAutoConfiguration</w:t>
      </w:r>
    </w:p>
    <w:p>
      <w:p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WebSocket:WebSocketServletAutoConfiguration</w:t>
      </w:r>
    </w:p>
    <w:p>
      <w:p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附件上传：MultipartAutoConfiguration</w:t>
      </w:r>
    </w:p>
    <w:p>
      <w:p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JMX：JmxAutoConfiguration</w:t>
      </w:r>
    </w:p>
    <w:p>
      <w:p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等等……</w:t>
      </w:r>
    </w:p>
    <w:p>
      <w:p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JVM参数调优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启动App，使用jdk里面jvisualvm.exe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66285" cy="2509520"/>
            <wp:effectExtent l="0" t="0" r="5715" b="508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这个时候内存分配了2个G，可以根据需要，判断是否需要这么大，一般来说1个G足够，尤其是微服务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另外还发现最大值和最小值两个设置的并不一样，来看下会有什么问题。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设置JVM参数</w:t>
      </w:r>
    </w:p>
    <w:p>
      <w:r>
        <w:t>-XX:+PrintGCDetails -Xmx32M -Xms1M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这样设置后发现有大量的GC，更可怕的还有大量的FULL GC存在</w:t>
      </w:r>
    </w:p>
    <w:p>
      <w:r>
        <w:drawing>
          <wp:inline distT="0" distB="0" distL="114300" distR="114300">
            <wp:extent cx="5274310" cy="1659890"/>
            <wp:effectExtent l="0" t="0" r="2540" b="1651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频繁的GC对性能影响是很大的。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频繁调用http://localhost:8080/hi，发现垃圾回收特别频繁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96385" cy="2204720"/>
            <wp:effectExtent l="0" t="0" r="18415" b="508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20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置JVM参数，把最大的内存数设置成1024</w:t>
      </w:r>
    </w:p>
    <w:p>
      <w:r>
        <w:t>-XX:+PrintGCDetails -Xmx</w:t>
      </w:r>
      <w:r>
        <w:rPr>
          <w:rFonts w:hint="eastAsia"/>
          <w:lang w:val="en-US" w:eastAsia="zh-CN"/>
        </w:rPr>
        <w:t>1024</w:t>
      </w:r>
      <w:r>
        <w:t>M -Xms</w:t>
      </w:r>
      <w:r>
        <w:rPr>
          <w:rFonts w:hint="eastAsia"/>
          <w:lang w:val="en-US" w:eastAsia="zh-CN"/>
        </w:rPr>
        <w:t>1</w:t>
      </w:r>
      <w:r>
        <w:t>M</w:t>
      </w:r>
    </w:p>
    <w:p>
      <w:r>
        <w:drawing>
          <wp:inline distT="0" distB="0" distL="114300" distR="114300">
            <wp:extent cx="5261610" cy="1303655"/>
            <wp:effectExtent l="0" t="0" r="15240" b="10795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GC次数明显减少，但既然还会出现几个full GC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频繁调用http://localhost:8080/hi，发现垃圾回收依然特别频繁，这不断的申请内存，释放内存对性能是有不小的影响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6070"/>
            <wp:effectExtent l="0" t="0" r="10160" b="1143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置JVM参数，把最大的内存数设置成1024，最小内存也设置成1024</w:t>
      </w:r>
    </w:p>
    <w:p>
      <w:r>
        <w:t>-XX:+PrintGCDetails -Xmx</w:t>
      </w:r>
      <w:r>
        <w:rPr>
          <w:rFonts w:hint="eastAsia"/>
          <w:lang w:val="en-US" w:eastAsia="zh-CN"/>
        </w:rPr>
        <w:t>1024</w:t>
      </w:r>
      <w:r>
        <w:t>M -Xms</w:t>
      </w:r>
      <w:r>
        <w:rPr>
          <w:rFonts w:hint="eastAsia"/>
          <w:lang w:val="en-US" w:eastAsia="zh-CN"/>
        </w:rPr>
        <w:t>1024</w:t>
      </w:r>
      <w:r>
        <w:t>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这个时候再重启，发现</w:t>
      </w:r>
    </w:p>
    <w:p>
      <w:r>
        <w:drawing>
          <wp:inline distT="0" distB="0" distL="114300" distR="114300">
            <wp:extent cx="5271770" cy="968375"/>
            <wp:effectExtent l="0" t="0" r="5080" b="317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不管是gc还是full gc 都明显的减少了次数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这个时候再来频繁调用http://localhost:8080/hi，发现内存的使用比较均匀了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867660"/>
            <wp:effectExtent l="0" t="0" r="11430" b="889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                    </w:t>
      </w:r>
    </w:p>
    <w:p>
      <w:pPr>
        <w:rPr>
          <w:rStyle w:val="27"/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Undertow容器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默认情况下，Spring Boot 使用 Tomcat 来作为内嵌的 Servlet 容器</w:t>
      </w:r>
    </w:p>
    <w:p>
      <w:pPr>
        <w:rPr>
          <w:rStyle w:val="2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可以将 Web 服务器切换到 Undertow 来提高应用性能。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>Undertow 是一个采用 Java 开发的灵活的高性能 Web 服务器，提供包括阻塞和基于 NIO 的非堵塞机制。Undertow 是红帽公司的开源产品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先测试下默认情况tomcat性能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启动Apache JMeter 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99485" cy="1901825"/>
            <wp:effectExtent l="0" t="0" r="5715" b="3175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</w:t>
      </w:r>
      <w:r>
        <w:drawing>
          <wp:inline distT="0" distB="0" distL="114300" distR="114300">
            <wp:extent cx="3838575" cy="1802130"/>
            <wp:effectExtent l="0" t="0" r="9525" b="762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这里设置10000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添加一个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http请求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64105" cy="2401570"/>
            <wp:effectExtent l="0" t="0" r="17145" b="1778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填写路径</w:t>
      </w:r>
    </w:p>
    <w:p>
      <w:r>
        <w:drawing>
          <wp:inline distT="0" distB="0" distL="114300" distR="114300">
            <wp:extent cx="3523615" cy="1560830"/>
            <wp:effectExtent l="0" t="0" r="635" b="127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添加一个“聚合报告”</w:t>
      </w:r>
    </w:p>
    <w:p>
      <w:r>
        <w:drawing>
          <wp:inline distT="0" distB="0" distL="114300" distR="114300">
            <wp:extent cx="3201670" cy="3531870"/>
            <wp:effectExtent l="0" t="0" r="17780" b="11430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重复测试3次</w:t>
      </w:r>
    </w:p>
    <w:p>
      <w:r>
        <w:drawing>
          <wp:inline distT="0" distB="0" distL="114300" distR="114300">
            <wp:extent cx="4725670" cy="1278890"/>
            <wp:effectExtent l="0" t="0" r="17780" b="1651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127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结果为：1313，1761，1720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可见tomcat在1秒内处理请求数不到2000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Undertow测试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&lt;groupId&gt;enjoy&lt;/groupId&gt;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&lt;artifactId&gt;springboot&lt;/artifactId&gt;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&lt;artifactId&gt;spring-boot-starter-parent&lt;/artifactId&gt;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&lt;version&gt;2.1.2.RELEASE&lt;/version&gt;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&lt;project.build.sourceEncoding&gt;UTF-8&lt;/project.build.sourceEncoding&gt;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&lt;maven.compiler.source&gt;1.8&lt;/maven.compiler.source&gt;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&lt;maven.compiler.target&gt;1.8&lt;/maven.compiler.target&gt;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&lt;artifactId&gt;spring-boot-starter-web&lt;/artifactId&gt;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&lt;exclusions&gt;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&lt;exclusion&gt;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&lt;artifactId&gt;spring-boot-starter-tomcat&lt;/artifactId&gt;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&lt;/exclusion&gt;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&lt;/exclusions&gt;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00FF"/>
          <w:lang w:val="en-US" w:eastAsia="zh-CN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&lt;artifactId&gt;spring-boot-starter-undertow&lt;/artifactId&gt;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重新启动后发现容器以及切换成</w:t>
      </w:r>
      <w:r>
        <w:rPr>
          <w:rFonts w:hint="eastAsia"/>
          <w:lang w:val="en-US" w:eastAsia="zh-CN"/>
        </w:rPr>
        <w:t>undertow</w:t>
      </w: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74310" cy="1867535"/>
            <wp:effectExtent l="0" t="0" r="2540" b="1841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继续使用</w:t>
      </w:r>
      <w:r>
        <w:rPr>
          <w:rFonts w:hint="eastAsia"/>
          <w:lang w:val="en-US" w:eastAsia="zh-CN"/>
        </w:rPr>
        <w:t>JMeter测试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1494，1972 ，2261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发现性能提升还是比较大的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多数据源与</w:t>
      </w:r>
      <w:r>
        <w:rPr>
          <w:rFonts w:hint="eastAsia"/>
        </w:rPr>
        <w:t>jta+atomikos分布式事务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SpringBoot默认是集成事务的，只要在方法上加上@Transactional既可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但某些项目用到了多个数据库，也就代表有多个数据源。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多数据源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有两个数据库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Databases:spring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Table:enjoy_user 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CREATE TABLE `</w:t>
      </w:r>
      <w:r>
        <w:rPr>
          <w:rFonts w:hint="eastAsia"/>
          <w:b/>
          <w:bCs/>
          <w:lang w:val="en-US" w:eastAsia="zh-CN"/>
        </w:rPr>
        <w:t>enjoy</w:t>
      </w:r>
      <w:r>
        <w:rPr>
          <w:rFonts w:hint="eastAsia"/>
          <w:b/>
          <w:bCs/>
          <w:lang w:eastAsia="zh-CN"/>
        </w:rPr>
        <w:t>_user` (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`id`  int NOT NULL AUTO_INCREMENT 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`passwd`  varchar(255) NULL 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`username`  varchar(255) NULL 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PRIMARY KEY (`id`)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Databases:spring2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Table:enjoy_order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CREATE TABLE `enjoy_order` 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`id`  int(10) NOT NULL AUTO_INCREMENT 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`name`  varchar(255)  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`user_id`  int(11) NOT NULL 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`account`  int(255) NULL DEFAULT NULL 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PRIMARY KEY (`id`)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新建一个项目，在pom文件里面增加mybatis等依赖信息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 enjoy&lt;/groupId&gt;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&lt;artifactId&gt;springbootatomikos&lt;/artifactId&gt;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&lt;artifactId&gt;spring-boot-starter-parent&lt;/artifactId&gt;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&lt;version&gt;2.1.2.RELEASE&lt;/version&gt;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&lt;project.build.sourceEncoding&gt;UTF-8&lt;/project.build.sourceEncoding&gt;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&lt;maven.compiler.source&gt;1.8&lt;/maven.compiler.source&gt;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&lt;maven.compiler.target&gt;1.8&lt;/maven.compiler.target&gt;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&lt;artifactId&gt;spring-boot-starter-web&lt;/artifactId&gt;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&lt;artifactId&gt;spring-boot-starter-test&lt;/artifactId&gt;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&lt;groupId&gt;org.mybatis.spring.boot&lt;/groupId&gt;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&lt;artifactId&gt;mybatis-spring-boot-starter&lt;/artifactId&gt;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&lt;version&gt;1.3.0&lt;/version&gt;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&lt;groupId&gt;mysql&lt;/groupId&gt;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&lt;artifactId&gt;mysql-connector-java&lt;/artifactId&gt;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新增model(Orders,Users)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cn.enjoy.model;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Users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Integer 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passwd;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Integer getId()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setId(Integer id)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this.id = 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getPasswd()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passwd;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setPasswd(String passwd)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this.passwd = passwd == null ? null : passwd.trim();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getUsername()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setUsername(String username)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this.username = username == null ? null : username.trim();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cn.enjoy.model;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Orders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Integer 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Integer userId;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Integer account;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Integer getId()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setId(Integer id)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this.id = 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setName(String name)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this.name = name == null ? null : name.trim();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Integer getUserId()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setUserId(Integer userId)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this.userId = userId;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Integer getAccount()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account;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setAccount(Integer account)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this.account = account;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新增mapper接口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注意：由于这两mapper接口对应不同的数据库，为了配置与管理方便，不同的数据库的mapper接口单独放置在一个package中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package cn.enjoy.dao.orders;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cn.enjoy.model.Orders;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OrdersMapper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deleteByPrimaryKey(Integer id);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insert(Orders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insertSelective(Orders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Orders selectByPrimaryKey(Integer id);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updateByPrimaryKeySelective(Orders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updateByPrimaryKey(Orders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package cn.enjoy.dao.users;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org.apache.ibatis.annotations.Param;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UsersMapper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deleteByPrimaryKey(Integer id);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insert(Users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insertSelective(Users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Users selectByPrimaryKey(Integer id);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updateByPrimaryKeySelective(Users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updateByPrimaryKey(Users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Mapper的XML配置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为了管理方便，xml的配置也根据数据库的不同放置到不同的文件夹中。</w:t>
      </w:r>
    </w:p>
    <w:p>
      <w:r>
        <w:drawing>
          <wp:inline distT="0" distB="0" distL="114300" distR="114300">
            <wp:extent cx="2960370" cy="1417955"/>
            <wp:effectExtent l="0" t="0" r="11430" b="1079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141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&lt;?xml version="1.0" encoding="UTF-8" 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&lt;!DOCTYPE mapper PUBLIC "-//mybatis.org//DTD Mapper 3.0//EN" "http://mybatis.org/dtd/mybatis-3-mapper.dtd"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&lt;mapper namespace="cn.enjoy.dao.users.UsersMapper"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&lt;resultMap id="BaseResultMap" type="cn.enjoy.model.Users"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&lt;id column="id" property="id" jdbcType="INTEGER"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&lt;result column="passwd" property="passwd" jdbcType="VARCHAR"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&lt;result column="username" property="username" jdbcType="VARCHAR"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&lt;/resultMap&gt;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&lt;sql id="Base_Column_List"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id, passwd, username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&lt;/sql&gt;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&lt;select id="selectByPrimaryKey" resultMap="BaseResultMap" parameterType="java.lang.Integer"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select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&lt;include refid="Base_Column_List"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from enjoy_user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&lt;/select&gt;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&lt;delete id="deleteByPrimaryKey" parameterType="java.lang.Integer"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delete from enjoy_user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&lt;/delete&gt;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&lt;insert id="insert" parameterType="cn.enjoy.model.Users"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insert into enjoy_user (id, passwd, username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values (#{id,jdbcType=INTEGER}, #{passwd,jdbcType=VARCHAR}, #{username,jdbcType=VARCHAR}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&lt;/insert&gt;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&lt;insert id="insertSelective" parameterType="cn.enjoy.model.Users"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insert into enjoy_user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&lt;trim prefix="(" suffix=")" suffixOverrides=","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test="id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id,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test="passwd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passwd,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test="username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username,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&lt;/trim&gt;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&lt;trim prefix="values (" suffix=")" suffixOverrides=","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test="id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#{id,jdbcType=INTEGER},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test="passwd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#{passwd,jdbcType=VARCHAR},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test="username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#{username,jdbcType=VARCHAR},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&lt;/trim&gt;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&lt;/insert&gt;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&lt;update id="updateByPrimaryKeySelective" parameterType="cn.enjoy.model.Users"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update enjoy_user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&lt;set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test="passwd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passwd = #{passwd,jdbcType=VARCHAR},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test="username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username = #{username,jdbcType=VARCHAR},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&lt;/set&gt;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&lt;/update&gt;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&lt;update id="updateByPrimaryKey" parameterType="cn.enjoy.model.Users"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update enjoy_user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set passwd = #{passwd,jdbcType=VARCHAR},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username = #{username,jdbcType=VARCHAR}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&lt;/update&gt;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rPr>
          <w:rFonts w:hint="eastAsia"/>
        </w:rPr>
        <w:t>&lt;/mapper&gt;</w:t>
      </w:r>
    </w:p>
    <w:p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 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mapper PUBLIC "-//mybatis.org//DTD Mapper 3.0//EN" "http://mybatis.org/dtd/mybatis-3-mapper.dtd"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&lt;mapper namespace="cn.enjoy.dao.orders.OrdersMapper"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&lt;resultMap id="BaseResultMap" type="cn.enjoy.model.Orders"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&lt;id column="id" property="id" jdbcType="INTEGER"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&lt;result column="name" property="name" jdbcType="VARCHAR"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&lt;result column="user_id" property="userId" jdbcType="INTEGER"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&lt;result column="account" property="account" jdbcType="INTEGER"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&lt;/resultMap&gt;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&lt;sql id="Base_Column_List"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id, name, user_id, account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&lt;/sql&gt;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&lt;select id="selectByPrimaryKey" resultMap="BaseResultMap" parameterType="java.lang.Integer"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select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&lt;include refid="Base_Column_List"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from enjoy_order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&lt;/select&gt;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&lt;delete id="deleteByPrimaryKey" parameterType="java.lang.Integer"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delete from enjoy_order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&lt;/delete&gt;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&lt;insert id="insert" parameterType="cn.enjoy.model.Orders"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insert into enjoy_order (id, name, user_id,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account)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values (#{id,jdbcType=INTEGER}, #{name,jdbcType=VARCHAR}, #{userId,jdbcType=INTEGER},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#{account,jdbcType=INTEGER})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&lt;/insert&gt;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&lt;insert id="insertSelective" parameterType="cn.enjoy.model.Orders"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insert into enjoy_order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&lt;trim prefix="(" suffix=")" suffixOverrides=","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test="id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id,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test="name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name,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test="userId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user_id,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test="account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account,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&lt;/trim&gt;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&lt;trim prefix="values (" suffix=")" suffixOverrides=","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test="id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#{id,jdbcType=INTEGER},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test="name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#{name,jdbcType=VARCHAR},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test="userId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#{userId,jdbcType=INTEGER},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test="account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#{account,jdbcType=INTEGER},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&lt;/trim&gt;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&lt;/insert&gt;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&lt;update id="updateByPrimaryKeySelective" parameterType="cn.enjoy.model.Orders"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update enjoy_order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&lt;set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test="name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name = #{name,jdbcType=VARCHAR},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test="userId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user_id = #{userId,jdbcType=INTEGER},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test="account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account = #{account,jdbcType=INTEGER},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&lt;/set&gt;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&lt;/update&gt;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&lt;update id="updateByPrimaryKey" parameterType="cn.enjoy.model.Orders"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update enjoy_order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set name = #{name,jdbcType=VARCHAR},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user_id = #{userId,jdbcType=INTEGER},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account = #{account,jdbcType=INTEGER}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&lt;/update&gt;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&lt;/mapper&gt;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新建service接口与实现类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cn.enjoy.model.Orders;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IOrderService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void addOrder(Orders orders, Users 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cn.enjoy.service.impl;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cn.enjoy.dao.orders.OrdersMapper;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cn.enjoy.dao.users.UsersMapper;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cn.enjoy.model.Orders;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cn.enjoy.service.IOrderService;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OrderServiceImpl  implements IOrderService{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UsersMapper 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OrdersMapper ordersMapper;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addOrder(Orders orders, Users users)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usersMapper.insertSelective(users);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ordersMapper.insertSelective(orders);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上面只是准备工作，目前未知没有配置与数据源相关的任何配置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新增application.properties，里面配置数据源相关信息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分别配置了两个数据库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spring.datasource.spring.driverClassName=com.mysql.jdbc.Driver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spring.datasource.spring.jdbcUrl=jdbc:mysql://127.0.0.1:3306/spring?serverTimezone=GMT%2B8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spring.datasource.spring.username=root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spring.datasource.spring.password=root1234%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spring.datasource.spring2.driverClassName=com.mysql.jdbc.Driver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spring.datasource.spring2.jdbcUrl=jdbc:mysql://127.0.0.1:3306/spring2?serverTimezone=GMT%2B8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spring.datasource.spring2.username=root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spring.datasource.spring2.password=root1234%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数据源配置类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org.apache.ibatis.session.SqlSessionFactory;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org.mybatis.spring.SqlSessionFactoryBean;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org.mybatis.spring.SqlSessionTemplate;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org.mybatis.spring.annotation.MapperScan;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org.springframework.beans.factory.annotation.Qualifier;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org.springframework.boot.context.properties.ConfigurationProperties;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org.springframework.boot.jdbc.DataSourceBuilder;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org.springframework.context.annotation.Primary;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org.springframework.core.io.support.PathMatchingResourcePatternResolver;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org.springframework.jdbc.datasource.DataSourceTransactionManager;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javax.sql.DataSource;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@MapperScan(basePackages = "cn.enjoy.dao.users", sqlSessionFactoryRef = "test1SqlSessionFactory")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DataSource1Config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"test1DataSource")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@ConfigurationProperties(prefix = "spring.datasource.spring")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DataSource testDataSource()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DataSourceBuilder.create().build();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"test1SqlSessionFactory")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SqlSessionFactory testSqlSessionFactory(@Qualifier("test1DataSource") DataSource dataSource)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SqlSessionFactoryBean bean = new SqlSessionFactoryBean();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bean.setDataSource(dataSource);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bean.setMapperLocations(new PathMatchingResourcePatternResolver().getResources("classpath:mapping/users/*.xml"));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bean.getObject();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"test1TransactionManager")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DataSourceTransactionManager testTransactionManager(@Qualifier("test1DataSource") DataSource dataSource)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DataSourceTransactionManager(dataSource);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"test1SqlSessionTemplate")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SqlSessionTemplate testSqlSessionTemplate(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@Qualifier("test1SqlSessionFactory") SqlSessionFactory sqlSessionFactory)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SqlSessionTemplate(sqlSessionFactory);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org.apache.ibatis.session.SqlSessionFactory;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org.mybatis.spring.SqlSessionFactoryBean;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org.mybatis.spring.SqlSessionTemplate;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org.mybatis.spring.annotation.MapperScan;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org.springframework.beans.factory.annotation.Qualifier;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org.springframework.boot.context.properties.ConfigurationProperties;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org.springframework.boot.jdbc.DataSourceBuilder;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org.springframework.context.annotation.Primary;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org.springframework.core.io.support.PathMatchingResourcePatternResolver;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org.springframework.jdbc.datasource.DataSourceTransactionManager;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javax.sql.DataSource;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@MapperScan(basePackages = "cn.enjoy.dao.orders", sqlSessionFactoryRef = "test2SqlSessionFactory")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DataSource2Config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"test2DataSource")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@ConfigurationProperties(prefix = "spring.datasource.spring2")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DataSource testDataSource()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DataSourceBuilder.create().build();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"test2SqlSessionFactory")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SqlSessionFactory testSqlSessionFactory(@Qualifier("test2DataSource") DataSource dataSource)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SqlSessionFactoryBean bean = new SqlSessionFactoryBean();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bean.setDataSource(dataSource);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bean.setMapperLocations(new PathMatchingResourcePatternResolver().getResources("classpath:mapping/orders/*.xml"));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bean.getObject();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"test2TransactionManager")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DataSourceTransactionManager testTransactionManager(@Qualifier("test2DataSource") DataSource dataSource)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DataSourceTransactionManager(dataSource);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"test2SqlSessionTemplate")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SqlSessionTemplate testSqlSessionTemplate(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@Qualifier("test2SqlSessionFactory") SqlSessionFactory sqlSessionFactory)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SqlSessionTemplate(sqlSessionFactory);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这两个配置文件是重中之重，配置了数据源，连接工厂，Mapper扫描的包， mapper xml配置的位置等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enjoy.test;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cn.enjoy.App;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cn.enjoy.model.Orders;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cn.enjoy.service.IOrderService;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org.junit.runner.RunWith;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org.springframework.boot.test.context.SpringBootTest;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org.springframework.test.context.junit4.SpringRunner;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@SpringBootTest(classes = {App.class})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@RunWith(SpringRunner.class)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IOrderService iOrderService;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@org.junit.Test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test1()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users = new Users();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users.setUsername("enjoy");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users.setPasswd("123");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users.setId(1);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Orders orders = new Orders();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orders.setAccount(12);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orders.setName("娃娃");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orders.setUserId(1);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iOrderService.addOrder(orders,users);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这个时候以及集成了2套数据源，并且已经测试发现可以同时入库。</w:t>
      </w:r>
    </w:p>
    <w:p>
      <w:pPr>
        <w:rPr>
          <w:rFonts w:hint="eastAsia"/>
          <w:lang w:val="en-US" w:eastAsia="zh-CN"/>
        </w:rPr>
      </w:pPr>
    </w:p>
    <w:p>
      <w:pPr>
        <w:pStyle w:val="4"/>
        <w:tabs>
          <w:tab w:val="left" w:pos="216"/>
        </w:tabs>
        <w:rPr>
          <w:rFonts w:hint="eastAsia"/>
          <w:lang w:val="en-US" w:eastAsia="zh-CN"/>
        </w:rPr>
      </w:pPr>
      <w:r>
        <w:rPr>
          <w:rFonts w:hint="eastAsia"/>
        </w:rPr>
        <w:t>jta+atomikos分布式事务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增加atomikos支持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&lt;artifactId&gt;spring-boot-starter-jta-atomikos&lt;/artifactId&gt;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新增配置类（DBConfig1，DBConfig2）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org.springframework.boot.context.properties.ConfigurationProperties;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@ConfigurationProperties(prefix = "spring.datasource.spring")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DBConfig1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driverClassName;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jdbcUrl;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password;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getDriverClassName()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driverClassName;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setDriverClassName(String driverClassName)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this.driverClassName = driverClassName;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getJdbcUrl()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jdbcUrl;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setJdbcUrl(String jdbcUrl)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this.jdbcUrl = jdbcUrl;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getUsername()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setUsername(String username)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this.username =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getPassword()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password;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setPassword(String password)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this.password = password;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org.springframework.boot.context.properties.ConfigurationProperties;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@ConfigurationProperties(prefix = "spring.datasource.spring2")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DBConfig2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driverClassName;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jdbcUrl;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password;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getDriverClassName()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driverClassName;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setDriverClassName(String driverClassName)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this.driverClassName = driverClassName;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getJdbcUrl()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jdbcUrl;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setJdbcUrl(String jdbcUrl)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this.jdbcUrl = jdbcUrl;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getUsername()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setUsername(String username)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this.username =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getPassword()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password;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setPassword(String password)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this.password = password;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修改数据源配置类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com.mysql.cj.jdbc.MysqlXADataSource;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org.apache.ibatis.session.SqlSessionFactory;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org.mybatis.spring.SqlSessionFactoryBean;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org.mybatis.spring.SqlSessionTemplate;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org.mybatis.spring.annotation.MapperScan;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org.springframework.beans.factory.annotation.Qualifier;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org.springframework.boot.context.properties.ConfigurationProperties;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org.springframework.boot.jdbc.DataSourceBuilder;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org.springframework.boot.jta.atomikos.AtomikosDataSourceBean;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org.springframework.context.annotation.Primary;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org.springframework.core.io.support.PathMatchingResourcePatternResolver;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org.springframework.jdbc.datasource.DataSourceTransactionManager;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javax.sql.DataSource;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@MapperScan(basePackages = "cn.enjoy.dao.users", sqlSessionFactoryRef = "test1SqlSessionFactory")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DataSource1Config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@Bean(name = "test1DataSource")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public DataSource testDataSource(DBConfig1 config1)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MysqlXADataSource mysqlXADataSource=new MysqlXADataSource();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mysqlXADataSource.setUrl(config1.getJdbcUrl());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mysqlXADataSource.setPassword(config1.getPassword());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mysqlXADataSource.setUser(config1.getUsername());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AtomikosDataSourceBean atomikosDataSourceBean=new AtomikosDataSourceBean();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atomikosDataSourceBean.setXaDataSource(mysqlXADataSource);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atomikosDataSourceBean.setUniqueResourceName("test1Datasource");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return atomikosDataSourceBean;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"test1SqlSessionFactory")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SqlSessionFactory testSqlSessionFactory(@Qualifier("test1DataSource") DataSource dataSource)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SqlSessionFactoryBean bean = new SqlSessionFactoryBean();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bean.setDataSource(dataSource);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bean.setMapperLocations(new PathMatchingResourcePatternResolver().getResources("classpath:mapping/users/*.xml"));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bean.getObject();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@Bean(name = "test1TransactionManager")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public DataSourceTransactionManager testTransactionManager(@Qualifier("test1DataSource") DataSource dataSource)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return new DataSourceTransactionManager(dataSource);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"test1SqlSessionTemplate")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SqlSessionTemplate testSqlSessionTemplate(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@Qualifier("test1SqlSessionFactory") SqlSessionFactory sqlSessionFactory)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SqlSessionTemplate(sqlSessionFactory);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com.mysql.cj.jdbc.MysqlXADataSource;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org.apache.ibatis.session.SqlSessionFactory;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org.mybatis.spring.SqlSessionFactoryBean;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org.mybatis.spring.SqlSessionTemplate;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org.mybatis.spring.annotation.MapperScan;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org.springframework.beans.factory.annotation.Qualifier;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org.springframework.boot.context.properties.ConfigurationProperties;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org.springframework.boot.jdbc.DataSourceBuilder;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org.springframework.boot.jta.atomikos.AtomikosDataSourceBean;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org.springframework.context.annotation.Primary;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org.springframework.core.io.support.PathMatchingResourcePatternResolver;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org.springframework.jdbc.datasource.DataSourceTransactionManager;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javax.sql.DataSource;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@MapperScan(basePackages = "cn.enjoy.dao.orders", sqlSessionFactoryRef = "test2SqlSessionFactory")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public class DataSource2Config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</w:t>
      </w: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@Bean(name = "test2DataSource")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public DataSource testDataSource(DBConfig2 config2)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MysqlXADataSource mysqlXADataSource=new MysqlXADataSource();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mysqlXADataSource.setUrl(config2.getJdbcUrl());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mysqlXADataSource.setPassword(config2.getPassword());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mysqlXADataSource.setUser(config2.getUsername());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AtomikosDataSourceBean atomikosDataSourceBean=new AtomikosDataSourceBean();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atomikosDataSourceBean.setXaDataSource(mysqlXADataSource);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atomikosDataSourceBean.setUniqueResourceName("test2Datasource");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return atomikosDataSourceBean;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@Bean(name = "test2SqlSessionFactory")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public SqlSessionFactory testSqlSessionFactory(@Qualifier("test2DataSource") DataSource dataSource)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   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SqlSessionFactoryBean bean = new SqlSessionFactoryBean();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bean.setDataSource(dataSource);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 bean.setMapperLocations(new PathMatchingResourcePatternResolver().getResources("classpath:mapping/orders/*.xml"));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return bean.getObject();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  <w:t xml:space="preserve">    @Bean(name = "test2TransactionManager")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  <w:t xml:space="preserve">    public DataSourceTransactionManager testTransactionManager(@Qualifier("test2DataSource") DataSource dataSource)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  <w:t xml:space="preserve">        return new DataSourceTransactionManager(dataSource);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@Bean(name = "test2SqlSessionTemplate")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public SqlSessionTemplate testSqlSessionTemplate(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    @Qualifier("test2SqlSessionFactory") SqlSessionFactory sqlSessionFactory)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return new SqlSessionTemplate(sqlSessionFactory);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ind w:firstLine="366" w:firstLine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ind w:firstLine="366" w:firstLine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修改Service方法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cn.enjoy.service.impl;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cn.enjoy.dao.orders.OrdersMapper;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cn.enjoy.dao.users.UsersMapper;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cn.enjoy.model.Orders;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cn.enjoy.service.IOrderService;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org.springframework.transaction.annotation.Transactional;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OrderServiceImpl  implements IOrderService{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UsersMapper 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OrdersMapper ordersMapper;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@Transactional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public void addOrder(Orders orders, Users users)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usersMapper.insertSelective(users);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int i=10/0;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ordersMapper.insertSelective(orders);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ind w:firstLine="244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使用之前的单元测试</w:t>
      </w:r>
    </w:p>
    <w:p>
      <w:pPr>
        <w:ind w:firstLine="244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ind w:firstLine="244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实战核心原理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对于springboot来说，还有两块是比较有意思的，第一就是发现他内置了tomcat,接下来一快就是他对springmvc进行了无缝整合。我们也可以来试试。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内嵌tomcat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首先来看下最简单的tomcat集成。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新建一个项目，pom文件如下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&lt;groupId&gt;enjoy&lt;/groupId&gt;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&lt;artifactId&gt;java_tomcat&lt;/artifactId&gt;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&lt;!--Java语言操作tomcat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&lt;groupId&gt;org.apache.tomcat.embed&lt;/groupId&gt;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&lt;artifactId&gt;tomcat-embed-core&lt;/artifactId&gt;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&lt;version&gt;8.5.16&lt;/version&gt;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 tomcat对jsp支持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&lt;groupId&gt;org.apache.tomcat&lt;/groupId&gt;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&lt;artifactId&gt;tomcat-jasper&lt;/artifactId&gt;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&lt;version&gt;8.5.16&lt;/version&gt;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新建立一个servlet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cn.enjoy.servlet;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javax.servlet.ServletException;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javax.servlet.http.HttpServlet;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javax.servlet.http.HttpServletRequest;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javax.servlet.http.HttpServletResponse;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IndexServlet extends HttpServlet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protected void doGet(HttpServletRequest req, HttpServletResponse resp) throws ServletException, IOException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doPost(req, resp);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protected void doPost(HttpServletRequest req, HttpServletResponse resp) throws ServletException, IOException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resp.getWriter().print("this is index... tomcat");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有了这个servlet,就可以使用tomcat 整合了。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cn.enjoy.tomcat;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cn.enjoy.servlet.IndexServlet;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org.apache.catalina.LifecycleException;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org.apache.catalina.core.StandardContext;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org.apache.catalina.startup.Tomcat;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DeerTomcat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static int PORT = 8080;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static String CONTEX_PATH = "/enjoy";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static String SERVLET_NAME = "indexServlet";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throws LifecycleException, InterruptedException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创建tomcat服务器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 tomcatServer = new Tomcat();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指定端口号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tomcatServer.setPort(PORT);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是否设置自动部署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tomcatServer.getHost().setAutoDeploy(false);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创建上下文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StandardContext standardContex = new StandardContext();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standardContex.setPath(CONTEX_PATH);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监听上下文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standardContex.addLifecycleListener(new Tomcat.FixContextListener());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tomcat容器添加standardContex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tomcatServer.getHost().addChild(standardContex);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创建Servlet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tomcatServer.addServlet(CONTEX_PATH, SERVLET_NAME, new IndexServlet());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servleturl映射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standardContex.addServletMappingDecoded("/index", SERVLET_NAME);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tomcatServer.start();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System.out.println("tomcat服务器启动成功..");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异步进行接收请求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tomcatServer.getServer().await();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运行main方法，在浏览器输入：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http://localhost:8080/enjoy/index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SpringMVC整合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新建项目，pom文件如下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&lt;groupId&gt;enjoy&lt;/groupId&gt;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&lt;artifactId&gt;springboot_mvc&lt;/artifactId&gt;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&lt;!--Java语言操作tomcat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&lt;groupId&gt;org.apache.tomcat.embed&lt;/groupId&gt;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&lt;artifactId&gt;tomcat-embed-core&lt;/artifactId&gt;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&lt;version&gt;8.5.16&lt;/version&gt;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 tomcat对jsp支持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&lt;groupId&gt;org.apache.tomcat&lt;/groupId&gt;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&lt;artifactId&gt;tomcat-jasper&lt;/artifactId&gt;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&lt;version&gt;8.5.16&lt;/version&gt;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&lt;artifactId&gt;spring-web&lt;/artifactId&gt;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&lt;version&gt;5.0.4.RELEASE&lt;/version&gt;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&lt;scope&gt;compile&lt;/scope&gt;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&lt;artifactId&gt;spring-webmvc&lt;/artifactId&gt;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&lt;version&gt;5.0.4.RELEASE&lt;/version&gt;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&lt;scope&gt;compile&lt;/scope&gt;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</w:pPr>
      <w:r>
        <w:rPr>
          <w:rFonts w:hint="eastAsia"/>
          <w:lang w:val="en-US" w:eastAsia="zh-CN"/>
        </w:rPr>
        <w:t>新增</w:t>
      </w:r>
      <w:r>
        <w:rPr>
          <w:rFonts w:hint="default"/>
        </w:rPr>
        <w:t>UserService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package cn.enjoy.service;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import org.springframework.stereotype.Service;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@Service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public class UserService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String index()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"springboot 2.0  我正在加载UserService";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rPr>
          <w:rFonts w:hint="eastAsia"/>
        </w:rPr>
        <w:t>}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新建RestController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cn.enjoy.service.UserService;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org.springframework.beans.factory.annotation.Autowired;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org.springframework.web.bind.annotation.RequestMapping;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org.springframework.web.bind.annotation.RestController;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@RestController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IndexController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UserService userService;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@RequestMapping(value = "/index", produces = "text/html;charset=UTF-8")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index()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userService.index();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这样，一些常用业务类已经准备完毕，接下来就是真正的整合了。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DispatcherServlet配置类</w:t>
      </w: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虽然前面有了service,有了controller,但依然没有把这些组建交给spring,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对于springmvc来说，有个DispatcherServlet，这是springmvc的前端控制器，以前是配置在web.xml中。只是现在用的是注解。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org.springframework.web.servlet.support.AbstractAnnotationConfigDispatcherServletInitializer;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class SpringWebAppInitializer extends AbstractAnnotationConfigDispatcherServletInitializer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 加载根配置信息 spring核心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protected Class&lt;?&gt;[] getRootConfigClasses()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return new Class[] { RootConfig.class 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 springmvc 加载 配置信息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protected Class&lt;?&gt;[] getServletConfigClasses()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return new Class[] { WebConfig.class 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 springmvc 拦截url映射 拦截所有请求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protected String[] getServletMappings()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return new String[] { "/" 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org.springframework.context.annotation.ComponentScan;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@ComponentScan("cn.enjoy")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RootConfig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org.springframework.context.annotation.ComponentScan;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org.springframework.web.servlet.config.annotation.EnableWebMvc;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org.springframework.web.servlet.config.annotation.WebMvcConfigurer;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@EnableWebMvc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@ComponentScan(basePackages = { "cn.enjoy.controller"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//public class WebConfig extends WebMvcConfigurerAdapter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class WebConfig implements WebMvcConfigurer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集成tomcat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org.apache.catalina.LifecycleException;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org.apache.catalina.WebResourceRoot;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org.apache.catalina.core.StandardContext;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org.apache.catalina.startup.Tomcat;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org.apache.catalina.webresources.DirResourceSet;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org.apache.catalina.webresources.StandardRoot;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javax.servlet.ServletException;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TomcatApp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throws ServletException, LifecycleException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start();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start() throws ServletException, LifecycleException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创建Tomcat容器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 tomcatServer = new Tomcat();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端口号设置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tomcatServer.setPort(9090);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读取项目路径 加载静态资源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StandardContext ctx = (StandardContext) tomcatServer.addWebapp("/", new File("springboot_mvc/src/main").getAbsolutePath());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禁止重新载入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ctx.setReloadable(false);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class文件读取地址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File additionWebInfClasses = new File("target/classes");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创建WebRoot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WebResourceRoot resources = new StandardRoot(ctx);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tomcat内部读取Class执行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resources.addPreResources(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new DirResourceSet(resources, "/WEB-INF/classes", additionWebInfClasses.getAbsolutePath(), "/"));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tomcatServer.start();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异步等待请求执行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tomcatServer.getServer().await();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启动，在地址栏输入：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"http://localhost:9090/index，发现能访问了"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http://localhost:9090/index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对JSP支持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要支持JSP，回忆学习springmvc中的内容，需要用到一个试图解析器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修改WebConfig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增加对jsp的支持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org.springframework.context.annotation.ComponentScan;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org.springframework.web.servlet.ViewResolver;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org.springframework.web.servlet.config.annotation.EnableWebMvc;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org.springframework.web.servlet.config.annotation.ViewResolverRegistry;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org.springframework.web.servlet.config.annotation.WebMvcConfigurer;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org.springframework.web.servlet.config.annotation.WebMvcConfigurerAdapter;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org.springframework.web.servlet.view.InternalResourceViewResolver;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@EnableWebMvc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@ComponentScan(basePackages = { "cn.enjoy.controller"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//public class WebConfig extends WebMvcConfigurerAdapter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WebConfig implements WebMvcConfigurer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// 创建SpringMVC视图解析器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public void configureViewResolvers(ViewResolverRegistry registry)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InternalResourceViewResolver viewResolver = new InternalResourceViewResolver();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viewResolver.setPrefix("/WEB-INF/views/");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viewResolver.setSuffix(".jsp");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// 可以在JSP页面中通过${}访问beans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viewResolver.setExposeContextBeansAsAttributes(true);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registry.viewResolver(viewResolver);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org.springframework.web.bind.annotation.RequestMapping;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UserController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@RequestMapping("/pageIndex")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pageIndex()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"pageIndex";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增加JSP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在resources里面新增WEB-INF\views\pageIndex.jsp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page language="java" contentType="text/html; charset=UTF-8"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pageEncoding="UTF-8"%&gt;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 PUBLIC "-//W3C//DTD HTML 4.01 Transitional//EN" "http://www.w3.org/TR/html4/loose.dtd"&gt;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&lt;meta http-equiv="Content-Type" content="text/html; charset=UTF-8"&gt;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&lt;title&gt;享学课堂&lt;/title&gt;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&lt;h1&gt;这是个jsp页面&lt;/h1&gt;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重启tomcat ，访问http://localhost:9090/pageIndex</w:t>
      </w: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Tomcat加载流程</w:t>
      </w:r>
    </w:p>
    <w:p>
      <w:pPr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问题1：tomcat哪启动的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325" cy="479425"/>
            <wp:effectExtent l="0" t="0" r="9525" b="1587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</w:rPr>
        <w:t>ServletWebServerFactoryAutoConfiguration</w:t>
      </w:r>
      <w:r>
        <w:rPr>
          <w:rFonts w:hint="eastAsia"/>
          <w:lang w:val="en-US" w:eastAsia="zh-CN"/>
        </w:rPr>
        <w:t xml:space="preserve"> 这类里面有个</w:t>
      </w:r>
      <w:r>
        <w:rPr>
          <w:rFonts w:hint="default"/>
          <w:lang w:val="en-US" w:eastAsia="zh-CN"/>
        </w:rPr>
        <w:t>TomcatServletWebServerFactoryCustomizer</w:t>
      </w:r>
      <w:r>
        <w:rPr>
          <w:rFonts w:hint="eastAsia"/>
          <w:lang w:val="en-US" w:eastAsia="zh-CN"/>
        </w:rPr>
        <w:t>这个类实现了WebServerFactoryCustomizer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1330325"/>
            <wp:effectExtent l="0" t="0" r="5080" b="3175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EmbeddedTomcat-&gt;TomcatServletWebServerFactory-&gt;TomcatServletWebServerFactory.getWebServer()-&gt;getTomcatWebServer-&gt;TomcatWebServer-&gt;启动tomcat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问题2：getWebServer谁调用的。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1782445"/>
            <wp:effectExtent l="0" t="0" r="7620" b="8255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SpringBoot启动流程分析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ApplicationContextInitializer</w:t>
      </w:r>
      <w:r>
        <w:rPr>
          <w:rFonts w:hint="eastAsia"/>
          <w:lang w:val="en-US" w:eastAsia="zh-CN"/>
        </w:rPr>
        <w:t xml:space="preserve">   Context初始化后调用的类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SpringApplicationRunListener</w:t>
      </w:r>
      <w:r>
        <w:rPr>
          <w:rFonts w:hint="eastAsia"/>
          <w:lang w:val="en-US" w:eastAsia="zh-CN"/>
        </w:rPr>
        <w:t xml:space="preserve">  SpringBoot运行监听的类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ApplicationRunner</w:t>
      </w:r>
    </w:p>
    <w:p>
      <w:pPr>
        <w:bidi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CommandLineRunner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</w:t>
      </w:r>
    </w:p>
    <w:p>
      <w:pPr>
        <w:bidi w:val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上面着两个几乎可以等价，用于启动后做客户自定义的操作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新建java类</w:t>
      </w:r>
      <w:r>
        <w:rPr>
          <w:rFonts w:hint="default"/>
          <w:lang w:val="en-US" w:eastAsia="zh-CN"/>
        </w:rPr>
        <w:t xml:space="preserve">EnjoyCommandLineRunner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cn.enjoy.listener;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org.springframework.boot.CommandLineRunner;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org.springframework.stereotype.Component;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java.util.Arrays;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@Component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EnjoyCommandLineRunner implements CommandLineRunner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run(String... args)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System.out.println("EnjoyCommandLineRunner.run()执行了"+ Arrays.asList(args));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新建java类</w:t>
      </w:r>
      <w:r>
        <w:rPr>
          <w:rFonts w:hint="default"/>
          <w:lang w:val="en-US" w:eastAsia="zh-CN"/>
        </w:rPr>
        <w:t xml:space="preserve">EnjoyApplicationRunner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cn.enjoy.listener;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org.springframework.boot.ApplicationArguments;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org.springframework.boot.ApplicationRunner;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org.springframework.stereotype.Component;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@Component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EnjoyApplicationRunner implements ApplicationRunner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run(ApplicationArguments args)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System.out.println("EnjoyApplicationRunner.run()执行了");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新建java类</w:t>
      </w:r>
      <w:r>
        <w:rPr>
          <w:rFonts w:hint="default"/>
          <w:lang w:val="en-US" w:eastAsia="zh-CN"/>
        </w:rPr>
        <w:t xml:space="preserve">EnjoyApplicationContextInitializer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cn.enjoy.listener;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org.springframework.context.ApplicationContextInitializer;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org.springframework.context.ConfigurableApplicationContext;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public class EnjoyApplicationContextInitializer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implements ApplicationContextInitializer&lt;ConfigurableApplicationContext&gt;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initialize(ConfigurableApplicationContext applicationContext)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System.out.println("EnjoyApplicationContextInitializer.initialize()执行了"+applicationContext);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新建java类</w:t>
      </w:r>
      <w:r>
        <w:rPr>
          <w:rFonts w:hint="default"/>
          <w:lang w:val="en-US" w:eastAsia="zh-CN"/>
        </w:rPr>
        <w:t>EnjoySpringApplicationRunListener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cn.enjoy.listener;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org.springframework.boot.SpringApplicationRunListener;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org.springframework.context.ConfigurableApplicationContext;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org.springframework.core.env.ConfigurableEnvironment;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EnjoySpringApplicationRunListener implements SpringApplicationRunListener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//必须有的构造器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EnjoySpringApplicationRunListener (SpringApplication application, String[] args){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starting()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System.out.println("EnjoySpringApplicationRunListener.starting()执行了");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environmentPrepared(ConfigurableEnvironment environment)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System.out.println("EnjoySpringApplicationRunListener.environmentPrepared()执行了");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contextPrepared(ConfigurableApplicationContext context)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System.out.println("EnjoySpringApplicationRunListener.contextPrepared()执行了");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contextLoaded(ConfigurableApplicationContext context)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System.out.println("EnjoySpringApplicationRunListener.contextLoaded()执行了");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started(ConfigurableApplicationContext context)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System.out.println("EnjoySpringApplicationRunListener.started()执行了");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running(ConfigurableApplicationContext context)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System.out.println("EnjoySpringApplicationRunListener.running()执行了");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failed(ConfigurableApplicationContext context, Throwable exception)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System.out.println("EnjoySpringApplicationRunListener.failed()执行了");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在resources/META-INF/spring.factories增加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org.springframework.context.ApplicationContextInitializer=\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cn.enjoy.listener.EnjoyApplicationContextInitializer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org.springframework.boot.SpringApplicationRunListener=\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cn.enjoy.listener.EnjoySpringApplicationRunListener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为什么如此，后面源代码分析</w:t>
      </w:r>
    </w:p>
    <w:p>
      <w:pPr>
        <w:pStyle w:val="4"/>
        <w:tabs>
          <w:tab w:val="left" w:pos="563"/>
          <w:tab w:val="left" w:pos="638"/>
        </w:tabs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创建SpringApplication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static ConfigurableApplicationContext run(Class&lt;?&gt;[] primarySources,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String[] args)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return new </w:t>
      </w:r>
      <w:r>
        <w:rPr>
          <w:rFonts w:hint="default"/>
          <w:color w:val="0000FF"/>
          <w:lang w:val="en-US" w:eastAsia="zh-CN"/>
        </w:rPr>
        <w:t>SpringApplication(primarySources)</w:t>
      </w:r>
      <w:r>
        <w:rPr>
          <w:rFonts w:hint="default"/>
          <w:lang w:val="en-US" w:eastAsia="zh-CN"/>
        </w:rPr>
        <w:t>.</w:t>
      </w:r>
      <w:r>
        <w:rPr>
          <w:rFonts w:hint="default"/>
          <w:color w:val="C00000"/>
          <w:lang w:val="en-US" w:eastAsia="zh-CN"/>
        </w:rPr>
        <w:t>run(args)</w:t>
      </w:r>
      <w:r>
        <w:rPr>
          <w:rFonts w:hint="default"/>
          <w:lang w:val="en-US" w:eastAsia="zh-CN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其实SpringBoot启动就着两个步骤，先创建</w:t>
      </w:r>
      <w:r>
        <w:rPr>
          <w:rFonts w:hint="default"/>
          <w:lang w:val="en-US" w:eastAsia="zh-CN"/>
        </w:rPr>
        <w:t xml:space="preserve">ConfigurableApplicationContext </w:t>
      </w:r>
      <w:r>
        <w:rPr>
          <w:rFonts w:hint="eastAsia"/>
          <w:lang w:val="en-US" w:eastAsia="zh-CN"/>
        </w:rPr>
        <w:t>，然后再调用Run方法。</w:t>
      </w:r>
    </w:p>
    <w:p>
      <w:pP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SpringApplication(ResourceLoader resourceLoader, Class&lt;?&gt;... primarySources)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this.resourceLoader = resourceLoader;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Assert.notNull(primarySources, "PrimarySources must not be null");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//保存主类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this.primarySources = new LinkedHashSet&lt;&gt;(Arrays.asList(primarySources));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//判断当前是什么类型项目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this.webApplicationType = WebApplicationType.deduceFromClasspath();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//从类路径下找到META-INF/spring.factories配置的所有ApplicationContextInitializer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setInitializers((Collection) getSpringFactoriesInstances(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ApplicationContextInitializer.class));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//从类路径下找到META-INF/spring.factories配置的所有ApplicationListener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setListeners((Collection) getSpringFactoriesInstances(ApplicationListener.class));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this.mainApplicationClass = deduceMainApplicationClass();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可见着一步非常简单，只是把一些相关的类都加载了而已，并没执行。</w:t>
      </w:r>
    </w:p>
    <w:p>
      <w:pP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Run方法</w:t>
      </w:r>
    </w:p>
    <w:p>
      <w:pP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真的重要是run方法</w:t>
      </w:r>
    </w:p>
    <w:p>
      <w:pP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ConfigurableApplicationContext run(String... args)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StopWatch stopWatch = new StopWatch();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stopWatch.start();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ConfigurableApplicationContext context = null;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Collection&lt;SpringBootExceptionReporter&gt; exceptionReporters = new ArrayList&lt;&gt;();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configureHeadlessProperty();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//从类路径下META‐INF/spring.factories，取得SpringApplicationRunListeners；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SpringApplicationRunListeners listeners = getRunListeners(args);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//回调所有的获取SpringApplicationRunListener.starting()方法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listeners.starting();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 xml:space="preserve">    //封装命令行参数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ApplicationArguments applicationArguments = new DefaultApplicationArguments(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 xml:space="preserve">    //准备环境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ConfigurableEnvironment environment = prepareEnvironment(listeners,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applicationArguments);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configureIgnoreBeanInfo(environment);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C00000"/>
          <w:lang w:val="en-US" w:eastAsia="zh-CN"/>
        </w:rPr>
        <w:t xml:space="preserve">  //创回调SpringApplicationRunListener.environmentPrepared()；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1260" w:firstLineChars="60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//表示环境准备完成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 xml:space="preserve">//打印Banner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Banner printedBanner = printBanner(environment);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C00000"/>
          <w:lang w:val="en-US" w:eastAsia="zh-CN"/>
        </w:rPr>
        <w:t>//根据环境创建context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context = createApplicationContext();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C00000"/>
          <w:lang w:val="en-US" w:eastAsia="zh-CN"/>
        </w:rPr>
        <w:t>//错误的异常报表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exceptionReporters = getSpringFactoriesInstances(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SpringBootExceptionReporter.class,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 Class[] { ConfigurableApplicationContext.class }, context);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C00000"/>
          <w:lang w:val="en-US" w:eastAsia="zh-CN"/>
        </w:rPr>
        <w:t>//准备上下文环境;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420" w:firstLineChars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//将environment保存到ioc中；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420" w:firstLineChars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//applyInitializers()调用所有的ApplicationContextInitializer的initialize方法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420" w:firstLineChars="0"/>
        <w:jc w:val="left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//调用所有的SpringApplicationRunListener的contextPrepared()；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prepareContext(context, environment, listeners, applicationArguments,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printedBanner);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420" w:firstLineChars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//SpringApplicationRunListener的contextLoaded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420" w:firstLineChars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//刷新容器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420" w:firstLineChars="0"/>
        <w:jc w:val="left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//扫描，创建，加载所有组件；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refreshContext(context);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afterRefresh(context, applicationArguments);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stopWatch.stop();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(this.logStartupInfo)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 StartupInfoLogger(this.mainApplicationClass)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.logStarted(getApplicationLog(), stopWatch);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//所有的SpringApplicationRunListener回调started方法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listeners.started(context);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//获取所有的ApplicationRunner和CommandLineRunner进行调用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callRunners(context, applicationArguments);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catch (Throwable ex)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handleRunFailure(context, ex, exceptionReporters, listeners);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 new IllegalStateException(ex);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//所有的SpringApplicationRunListener的running()；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listeners.running(context);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catch (Throwable ex)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handleRunFailure(context, ex, exceptionReporters, null);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 new IllegalStateException(ex);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context;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0"/>
    </wne:keymap>
    <wne:keymap wne:kcmPrimary="0632">
      <wne:acd wne:acdName="acd1"/>
    </wne:keymap>
    <wne:keymap wne:kcmPrimary="0633">
      <wne:acd wne:acdName="acd2"/>
    </wne:keymap>
    <wne:keymap wne:kcmPrimary="0634">
      <wne:acd wne:acdName="acd3"/>
    </wne:keymap>
    <wne:keymap wne:kcmPrimary="0635">
      <wne:acd wne:acdName="acd4"/>
    </wne:keymap>
    <wne:keymap wne:kcmPrimary="0636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gA3aA9fNQA=" wne:acdName="acd4" wne:fciIndexBasedOn="0065"/>
    <wne:acd wne:argValue="AgA3aA9fNg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MT Extra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altName w:val="Droid Sans Fallback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楷体">
    <w:altName w:val="Droid Sans Fallbac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90E8D5"/>
    <w:multiLevelType w:val="singleLevel"/>
    <w:tmpl w:val="9D90E8D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23A2646"/>
    <w:multiLevelType w:val="singleLevel"/>
    <w:tmpl w:val="B23A264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757C75C"/>
    <w:multiLevelType w:val="singleLevel"/>
    <w:tmpl w:val="B757C75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59658E11"/>
    <w:multiLevelType w:val="singleLevel"/>
    <w:tmpl w:val="59658E1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96596DD"/>
    <w:multiLevelType w:val="singleLevel"/>
    <w:tmpl w:val="596596D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96598A9"/>
    <w:multiLevelType w:val="singleLevel"/>
    <w:tmpl w:val="596598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67228F47"/>
    <w:multiLevelType w:val="singleLevel"/>
    <w:tmpl w:val="67228F4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6AE5BA22"/>
    <w:multiLevelType w:val="multilevel"/>
    <w:tmpl w:val="6AE5BA22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67A2F"/>
    <w:rsid w:val="0058294B"/>
    <w:rsid w:val="005D5524"/>
    <w:rsid w:val="008B6BA6"/>
    <w:rsid w:val="00A61C8C"/>
    <w:rsid w:val="01103538"/>
    <w:rsid w:val="011C6ADF"/>
    <w:rsid w:val="012F1940"/>
    <w:rsid w:val="01333436"/>
    <w:rsid w:val="01351673"/>
    <w:rsid w:val="013D44EF"/>
    <w:rsid w:val="01844204"/>
    <w:rsid w:val="0188757D"/>
    <w:rsid w:val="01930D4E"/>
    <w:rsid w:val="01A713A2"/>
    <w:rsid w:val="01D37315"/>
    <w:rsid w:val="01EB0F96"/>
    <w:rsid w:val="01F64F5F"/>
    <w:rsid w:val="02040849"/>
    <w:rsid w:val="021668B1"/>
    <w:rsid w:val="0228507D"/>
    <w:rsid w:val="02294168"/>
    <w:rsid w:val="024E1C94"/>
    <w:rsid w:val="02641584"/>
    <w:rsid w:val="02785C2F"/>
    <w:rsid w:val="02A2392A"/>
    <w:rsid w:val="02D020FE"/>
    <w:rsid w:val="02D15791"/>
    <w:rsid w:val="02D60053"/>
    <w:rsid w:val="030E48F0"/>
    <w:rsid w:val="031209E1"/>
    <w:rsid w:val="03125231"/>
    <w:rsid w:val="03521C39"/>
    <w:rsid w:val="035A62A8"/>
    <w:rsid w:val="036A07B3"/>
    <w:rsid w:val="036D7E99"/>
    <w:rsid w:val="038077DA"/>
    <w:rsid w:val="03AD3A4E"/>
    <w:rsid w:val="03B125B8"/>
    <w:rsid w:val="03B145C1"/>
    <w:rsid w:val="03C33D6F"/>
    <w:rsid w:val="04237752"/>
    <w:rsid w:val="045469DD"/>
    <w:rsid w:val="04790A0F"/>
    <w:rsid w:val="047D1804"/>
    <w:rsid w:val="04AD0527"/>
    <w:rsid w:val="04AD0ABC"/>
    <w:rsid w:val="052F5E5B"/>
    <w:rsid w:val="054E63FA"/>
    <w:rsid w:val="05542B8B"/>
    <w:rsid w:val="055714C7"/>
    <w:rsid w:val="05D1497A"/>
    <w:rsid w:val="05E2462A"/>
    <w:rsid w:val="060047CC"/>
    <w:rsid w:val="06230A2B"/>
    <w:rsid w:val="062F651D"/>
    <w:rsid w:val="06327550"/>
    <w:rsid w:val="06345AFB"/>
    <w:rsid w:val="06445391"/>
    <w:rsid w:val="06596972"/>
    <w:rsid w:val="068A6E14"/>
    <w:rsid w:val="06A53454"/>
    <w:rsid w:val="06BA68FB"/>
    <w:rsid w:val="06D51551"/>
    <w:rsid w:val="06E54840"/>
    <w:rsid w:val="06ED1279"/>
    <w:rsid w:val="07187E81"/>
    <w:rsid w:val="07277D22"/>
    <w:rsid w:val="07361300"/>
    <w:rsid w:val="0746228C"/>
    <w:rsid w:val="076C17D4"/>
    <w:rsid w:val="07805A5E"/>
    <w:rsid w:val="07865EAA"/>
    <w:rsid w:val="0791479E"/>
    <w:rsid w:val="07A51303"/>
    <w:rsid w:val="07AC59B7"/>
    <w:rsid w:val="07AE6EE0"/>
    <w:rsid w:val="07B4739E"/>
    <w:rsid w:val="07BC4ECF"/>
    <w:rsid w:val="07C10F2A"/>
    <w:rsid w:val="07C15124"/>
    <w:rsid w:val="07C24BAB"/>
    <w:rsid w:val="0807124B"/>
    <w:rsid w:val="08485FD0"/>
    <w:rsid w:val="084A3F79"/>
    <w:rsid w:val="085C6721"/>
    <w:rsid w:val="086F15F5"/>
    <w:rsid w:val="088B1249"/>
    <w:rsid w:val="08E4493B"/>
    <w:rsid w:val="09034A5C"/>
    <w:rsid w:val="092307F6"/>
    <w:rsid w:val="092423E1"/>
    <w:rsid w:val="092F01A5"/>
    <w:rsid w:val="09400E7B"/>
    <w:rsid w:val="099C4318"/>
    <w:rsid w:val="09AC46B8"/>
    <w:rsid w:val="09CC4CDF"/>
    <w:rsid w:val="09D033C5"/>
    <w:rsid w:val="09EC61AD"/>
    <w:rsid w:val="09F3642E"/>
    <w:rsid w:val="09FB36EE"/>
    <w:rsid w:val="0A30138D"/>
    <w:rsid w:val="0A5172D9"/>
    <w:rsid w:val="0A5F4CCA"/>
    <w:rsid w:val="0A9519CE"/>
    <w:rsid w:val="0AD06892"/>
    <w:rsid w:val="0AD952D8"/>
    <w:rsid w:val="0AE86EAE"/>
    <w:rsid w:val="0AF92639"/>
    <w:rsid w:val="0B422497"/>
    <w:rsid w:val="0B4B1278"/>
    <w:rsid w:val="0B7B323D"/>
    <w:rsid w:val="0BA6323A"/>
    <w:rsid w:val="0BAF0FD9"/>
    <w:rsid w:val="0BC60DA2"/>
    <w:rsid w:val="0C077A5C"/>
    <w:rsid w:val="0C3B730C"/>
    <w:rsid w:val="0C4834EB"/>
    <w:rsid w:val="0C4C2180"/>
    <w:rsid w:val="0C5C302B"/>
    <w:rsid w:val="0C652818"/>
    <w:rsid w:val="0C8A601F"/>
    <w:rsid w:val="0CBA06A8"/>
    <w:rsid w:val="0CD33B86"/>
    <w:rsid w:val="0D1143E3"/>
    <w:rsid w:val="0D247902"/>
    <w:rsid w:val="0D4E5F47"/>
    <w:rsid w:val="0D5B7157"/>
    <w:rsid w:val="0D660592"/>
    <w:rsid w:val="0DA20230"/>
    <w:rsid w:val="0DA3375A"/>
    <w:rsid w:val="0DD16835"/>
    <w:rsid w:val="0E447483"/>
    <w:rsid w:val="0E4E00D6"/>
    <w:rsid w:val="0E5F475C"/>
    <w:rsid w:val="0E8832B8"/>
    <w:rsid w:val="0ED37535"/>
    <w:rsid w:val="0ED94B7E"/>
    <w:rsid w:val="0EEC07DB"/>
    <w:rsid w:val="0EFE474C"/>
    <w:rsid w:val="0F27187B"/>
    <w:rsid w:val="0F5E2FC4"/>
    <w:rsid w:val="0F5F1C5F"/>
    <w:rsid w:val="0F604C9D"/>
    <w:rsid w:val="0F79427D"/>
    <w:rsid w:val="0F7B581C"/>
    <w:rsid w:val="0F7D1782"/>
    <w:rsid w:val="0F9440F3"/>
    <w:rsid w:val="0FB9422F"/>
    <w:rsid w:val="0FC517B3"/>
    <w:rsid w:val="0FD30B87"/>
    <w:rsid w:val="0FD9108C"/>
    <w:rsid w:val="0FE603A3"/>
    <w:rsid w:val="0FED4BD6"/>
    <w:rsid w:val="0FF16C11"/>
    <w:rsid w:val="10537214"/>
    <w:rsid w:val="10654CDC"/>
    <w:rsid w:val="10880082"/>
    <w:rsid w:val="109A2793"/>
    <w:rsid w:val="10AF26CD"/>
    <w:rsid w:val="10D705C7"/>
    <w:rsid w:val="1107567B"/>
    <w:rsid w:val="1108207B"/>
    <w:rsid w:val="110E30DE"/>
    <w:rsid w:val="112D6922"/>
    <w:rsid w:val="114C3DE9"/>
    <w:rsid w:val="11756ABD"/>
    <w:rsid w:val="11922FA9"/>
    <w:rsid w:val="1196303D"/>
    <w:rsid w:val="119C2BE9"/>
    <w:rsid w:val="119C50B2"/>
    <w:rsid w:val="119C6DE9"/>
    <w:rsid w:val="11AE2D62"/>
    <w:rsid w:val="11AF1A36"/>
    <w:rsid w:val="11CE7EF8"/>
    <w:rsid w:val="11F47EBB"/>
    <w:rsid w:val="12073D2A"/>
    <w:rsid w:val="1246689B"/>
    <w:rsid w:val="129F3341"/>
    <w:rsid w:val="12A80D0D"/>
    <w:rsid w:val="12BD0D4A"/>
    <w:rsid w:val="12D374FF"/>
    <w:rsid w:val="12F12CCF"/>
    <w:rsid w:val="12F372E7"/>
    <w:rsid w:val="1302717B"/>
    <w:rsid w:val="13107AD3"/>
    <w:rsid w:val="1317510B"/>
    <w:rsid w:val="13711EBA"/>
    <w:rsid w:val="14174AEA"/>
    <w:rsid w:val="14224C43"/>
    <w:rsid w:val="143F63E3"/>
    <w:rsid w:val="1462272B"/>
    <w:rsid w:val="14653F6F"/>
    <w:rsid w:val="14F761BC"/>
    <w:rsid w:val="152A6CF7"/>
    <w:rsid w:val="159268DB"/>
    <w:rsid w:val="15AE01A1"/>
    <w:rsid w:val="15DF0C0F"/>
    <w:rsid w:val="15F46B3E"/>
    <w:rsid w:val="160A51A5"/>
    <w:rsid w:val="16203BDE"/>
    <w:rsid w:val="16203F7C"/>
    <w:rsid w:val="1637618D"/>
    <w:rsid w:val="16445ADF"/>
    <w:rsid w:val="1663127D"/>
    <w:rsid w:val="1671660E"/>
    <w:rsid w:val="16882793"/>
    <w:rsid w:val="16A90EB9"/>
    <w:rsid w:val="16D734FF"/>
    <w:rsid w:val="16EA40D9"/>
    <w:rsid w:val="17054F3B"/>
    <w:rsid w:val="172C1077"/>
    <w:rsid w:val="173B6C59"/>
    <w:rsid w:val="17437896"/>
    <w:rsid w:val="17591C58"/>
    <w:rsid w:val="176D6847"/>
    <w:rsid w:val="17756BCD"/>
    <w:rsid w:val="17A16C8F"/>
    <w:rsid w:val="17B30F39"/>
    <w:rsid w:val="17FB5C7F"/>
    <w:rsid w:val="181E2603"/>
    <w:rsid w:val="18227AAD"/>
    <w:rsid w:val="184E28C0"/>
    <w:rsid w:val="18991166"/>
    <w:rsid w:val="18A14C92"/>
    <w:rsid w:val="18B41A42"/>
    <w:rsid w:val="18C6476C"/>
    <w:rsid w:val="18D50C3F"/>
    <w:rsid w:val="18DC4765"/>
    <w:rsid w:val="18DF7653"/>
    <w:rsid w:val="18FB67D8"/>
    <w:rsid w:val="18FC296E"/>
    <w:rsid w:val="192131F0"/>
    <w:rsid w:val="19225527"/>
    <w:rsid w:val="19373A5D"/>
    <w:rsid w:val="19546F38"/>
    <w:rsid w:val="19705CB4"/>
    <w:rsid w:val="198A7033"/>
    <w:rsid w:val="19A51E22"/>
    <w:rsid w:val="19CA03E8"/>
    <w:rsid w:val="1A0B52E4"/>
    <w:rsid w:val="1A1A2B01"/>
    <w:rsid w:val="1A3E1665"/>
    <w:rsid w:val="1A4E1E4F"/>
    <w:rsid w:val="1A5059D8"/>
    <w:rsid w:val="1A586357"/>
    <w:rsid w:val="1A653015"/>
    <w:rsid w:val="1A65657F"/>
    <w:rsid w:val="1A6D21E0"/>
    <w:rsid w:val="1A7A0D2B"/>
    <w:rsid w:val="1A7C3D89"/>
    <w:rsid w:val="1A812F3E"/>
    <w:rsid w:val="1A8A7E57"/>
    <w:rsid w:val="1AD711DE"/>
    <w:rsid w:val="1AEE49B6"/>
    <w:rsid w:val="1AF46348"/>
    <w:rsid w:val="1B242DA6"/>
    <w:rsid w:val="1B2C6E47"/>
    <w:rsid w:val="1B3461B5"/>
    <w:rsid w:val="1B3A0EF7"/>
    <w:rsid w:val="1B407B63"/>
    <w:rsid w:val="1B427182"/>
    <w:rsid w:val="1B8978EA"/>
    <w:rsid w:val="1B8E7C5D"/>
    <w:rsid w:val="1BA857A5"/>
    <w:rsid w:val="1BA87D09"/>
    <w:rsid w:val="1BCE7E26"/>
    <w:rsid w:val="1BEC2078"/>
    <w:rsid w:val="1BEF18C6"/>
    <w:rsid w:val="1C057660"/>
    <w:rsid w:val="1C1D3968"/>
    <w:rsid w:val="1C350CE7"/>
    <w:rsid w:val="1C3E5709"/>
    <w:rsid w:val="1C481530"/>
    <w:rsid w:val="1C89789F"/>
    <w:rsid w:val="1C972E6A"/>
    <w:rsid w:val="1CA9790A"/>
    <w:rsid w:val="1CB805EB"/>
    <w:rsid w:val="1CC60FF6"/>
    <w:rsid w:val="1CD37E36"/>
    <w:rsid w:val="1CF06375"/>
    <w:rsid w:val="1D055C51"/>
    <w:rsid w:val="1D731A7D"/>
    <w:rsid w:val="1D747AB9"/>
    <w:rsid w:val="1D7A4CC6"/>
    <w:rsid w:val="1D872DEA"/>
    <w:rsid w:val="1DCE3EF8"/>
    <w:rsid w:val="1DF613CD"/>
    <w:rsid w:val="1E2D2C7F"/>
    <w:rsid w:val="1E7969BE"/>
    <w:rsid w:val="1EC46BFF"/>
    <w:rsid w:val="1ED96FBD"/>
    <w:rsid w:val="1EEA75AE"/>
    <w:rsid w:val="1EEB38BE"/>
    <w:rsid w:val="1EFD29C7"/>
    <w:rsid w:val="1F142E5E"/>
    <w:rsid w:val="1F5359D4"/>
    <w:rsid w:val="1F7219ED"/>
    <w:rsid w:val="1F8A712C"/>
    <w:rsid w:val="1FD60209"/>
    <w:rsid w:val="1FEF77AB"/>
    <w:rsid w:val="20242D63"/>
    <w:rsid w:val="203E75B5"/>
    <w:rsid w:val="20494572"/>
    <w:rsid w:val="20745461"/>
    <w:rsid w:val="20B013AE"/>
    <w:rsid w:val="20D6410F"/>
    <w:rsid w:val="20E94E3D"/>
    <w:rsid w:val="20F307FD"/>
    <w:rsid w:val="20FD6689"/>
    <w:rsid w:val="211E3F05"/>
    <w:rsid w:val="213C148D"/>
    <w:rsid w:val="21560BB0"/>
    <w:rsid w:val="21672B6D"/>
    <w:rsid w:val="21A33111"/>
    <w:rsid w:val="21BF5472"/>
    <w:rsid w:val="21D967E7"/>
    <w:rsid w:val="21ED57BC"/>
    <w:rsid w:val="21EE4E58"/>
    <w:rsid w:val="21FA35CA"/>
    <w:rsid w:val="2213006E"/>
    <w:rsid w:val="223A0593"/>
    <w:rsid w:val="223E35EC"/>
    <w:rsid w:val="224A3D90"/>
    <w:rsid w:val="22512D82"/>
    <w:rsid w:val="22922276"/>
    <w:rsid w:val="22C60AC2"/>
    <w:rsid w:val="22EB6F4E"/>
    <w:rsid w:val="22F70F96"/>
    <w:rsid w:val="23296076"/>
    <w:rsid w:val="232D35CC"/>
    <w:rsid w:val="23633A87"/>
    <w:rsid w:val="237471C9"/>
    <w:rsid w:val="238716F5"/>
    <w:rsid w:val="2389090B"/>
    <w:rsid w:val="239F43AC"/>
    <w:rsid w:val="23B60126"/>
    <w:rsid w:val="23BE3FDD"/>
    <w:rsid w:val="23BF6ABC"/>
    <w:rsid w:val="23C107DA"/>
    <w:rsid w:val="23D10E4D"/>
    <w:rsid w:val="23EF44C7"/>
    <w:rsid w:val="23FE4A06"/>
    <w:rsid w:val="23FE6C11"/>
    <w:rsid w:val="24014D8B"/>
    <w:rsid w:val="242E5269"/>
    <w:rsid w:val="245746C9"/>
    <w:rsid w:val="24721A35"/>
    <w:rsid w:val="247F51D1"/>
    <w:rsid w:val="24A9740B"/>
    <w:rsid w:val="24C44B55"/>
    <w:rsid w:val="24C65D66"/>
    <w:rsid w:val="25526452"/>
    <w:rsid w:val="258D3048"/>
    <w:rsid w:val="25B60C14"/>
    <w:rsid w:val="25C7131D"/>
    <w:rsid w:val="26051306"/>
    <w:rsid w:val="26530F1F"/>
    <w:rsid w:val="26867905"/>
    <w:rsid w:val="2698368C"/>
    <w:rsid w:val="26997F63"/>
    <w:rsid w:val="269A636A"/>
    <w:rsid w:val="269E15F3"/>
    <w:rsid w:val="26A522C0"/>
    <w:rsid w:val="26B21844"/>
    <w:rsid w:val="27193C3F"/>
    <w:rsid w:val="27201E2C"/>
    <w:rsid w:val="272A0F32"/>
    <w:rsid w:val="272E20BA"/>
    <w:rsid w:val="273E6974"/>
    <w:rsid w:val="27616060"/>
    <w:rsid w:val="27C14330"/>
    <w:rsid w:val="280568A9"/>
    <w:rsid w:val="280E3577"/>
    <w:rsid w:val="281F14EC"/>
    <w:rsid w:val="28C52C0F"/>
    <w:rsid w:val="28DE271A"/>
    <w:rsid w:val="290D60A1"/>
    <w:rsid w:val="29546F92"/>
    <w:rsid w:val="298A2B1F"/>
    <w:rsid w:val="29B36EA5"/>
    <w:rsid w:val="29CB7719"/>
    <w:rsid w:val="29E264CA"/>
    <w:rsid w:val="29ED021C"/>
    <w:rsid w:val="29FD29AB"/>
    <w:rsid w:val="2A0175C7"/>
    <w:rsid w:val="2A0E4C0C"/>
    <w:rsid w:val="2A184BB3"/>
    <w:rsid w:val="2A184BF0"/>
    <w:rsid w:val="2A187B5C"/>
    <w:rsid w:val="2A1A784B"/>
    <w:rsid w:val="2A54470C"/>
    <w:rsid w:val="2A603203"/>
    <w:rsid w:val="2A882931"/>
    <w:rsid w:val="2AC311FC"/>
    <w:rsid w:val="2AFB2848"/>
    <w:rsid w:val="2B1F1D80"/>
    <w:rsid w:val="2B4D7B24"/>
    <w:rsid w:val="2B69185E"/>
    <w:rsid w:val="2B6D30DF"/>
    <w:rsid w:val="2B770604"/>
    <w:rsid w:val="2B906799"/>
    <w:rsid w:val="2BC46281"/>
    <w:rsid w:val="2BC97ACA"/>
    <w:rsid w:val="2BCB4465"/>
    <w:rsid w:val="2BFA2FB5"/>
    <w:rsid w:val="2C002164"/>
    <w:rsid w:val="2C1B4778"/>
    <w:rsid w:val="2C3057BF"/>
    <w:rsid w:val="2C5242A6"/>
    <w:rsid w:val="2C592AD3"/>
    <w:rsid w:val="2C6E1349"/>
    <w:rsid w:val="2C9334B5"/>
    <w:rsid w:val="2CD317B0"/>
    <w:rsid w:val="2D2A4DA2"/>
    <w:rsid w:val="2D587E98"/>
    <w:rsid w:val="2D6E1120"/>
    <w:rsid w:val="2D713321"/>
    <w:rsid w:val="2D76562F"/>
    <w:rsid w:val="2D883A5A"/>
    <w:rsid w:val="2D9F6DC8"/>
    <w:rsid w:val="2DA45FC1"/>
    <w:rsid w:val="2DA76EAB"/>
    <w:rsid w:val="2DAC374A"/>
    <w:rsid w:val="2DCE3CCA"/>
    <w:rsid w:val="2DD12502"/>
    <w:rsid w:val="2E000BF6"/>
    <w:rsid w:val="2E1053B2"/>
    <w:rsid w:val="2E2F182D"/>
    <w:rsid w:val="2E531C81"/>
    <w:rsid w:val="2E553C84"/>
    <w:rsid w:val="2E734D0F"/>
    <w:rsid w:val="2E737618"/>
    <w:rsid w:val="2EB46165"/>
    <w:rsid w:val="2EC63738"/>
    <w:rsid w:val="2EFB5BE8"/>
    <w:rsid w:val="2F013166"/>
    <w:rsid w:val="2F0B21F6"/>
    <w:rsid w:val="2F30576B"/>
    <w:rsid w:val="2F321AA4"/>
    <w:rsid w:val="2F494D42"/>
    <w:rsid w:val="2F512028"/>
    <w:rsid w:val="2F554254"/>
    <w:rsid w:val="2F59728E"/>
    <w:rsid w:val="2F82003F"/>
    <w:rsid w:val="2F8E1D5C"/>
    <w:rsid w:val="2F9F6868"/>
    <w:rsid w:val="2FA269BA"/>
    <w:rsid w:val="2FC324ED"/>
    <w:rsid w:val="2FE86472"/>
    <w:rsid w:val="30161243"/>
    <w:rsid w:val="3041117A"/>
    <w:rsid w:val="305E5840"/>
    <w:rsid w:val="30624505"/>
    <w:rsid w:val="30974512"/>
    <w:rsid w:val="30982819"/>
    <w:rsid w:val="30A14D86"/>
    <w:rsid w:val="31163E1A"/>
    <w:rsid w:val="312A0220"/>
    <w:rsid w:val="312D48E6"/>
    <w:rsid w:val="314E7866"/>
    <w:rsid w:val="315154FC"/>
    <w:rsid w:val="31522EB8"/>
    <w:rsid w:val="31B5649C"/>
    <w:rsid w:val="322B5999"/>
    <w:rsid w:val="323356E7"/>
    <w:rsid w:val="323A2E88"/>
    <w:rsid w:val="325B16CE"/>
    <w:rsid w:val="32863BF1"/>
    <w:rsid w:val="32C56BA3"/>
    <w:rsid w:val="32E27B43"/>
    <w:rsid w:val="330013BD"/>
    <w:rsid w:val="33056297"/>
    <w:rsid w:val="33AE4430"/>
    <w:rsid w:val="33E85978"/>
    <w:rsid w:val="33E9088E"/>
    <w:rsid w:val="34090BC5"/>
    <w:rsid w:val="3421379F"/>
    <w:rsid w:val="34217097"/>
    <w:rsid w:val="34533EF4"/>
    <w:rsid w:val="345617BA"/>
    <w:rsid w:val="34791A1D"/>
    <w:rsid w:val="348E6124"/>
    <w:rsid w:val="34945DAE"/>
    <w:rsid w:val="34D9370F"/>
    <w:rsid w:val="34E311B2"/>
    <w:rsid w:val="352A7623"/>
    <w:rsid w:val="353025BA"/>
    <w:rsid w:val="35317F81"/>
    <w:rsid w:val="35430D37"/>
    <w:rsid w:val="354B342D"/>
    <w:rsid w:val="354F05CC"/>
    <w:rsid w:val="3554702B"/>
    <w:rsid w:val="35573C6A"/>
    <w:rsid w:val="35725AD2"/>
    <w:rsid w:val="357C4AF3"/>
    <w:rsid w:val="35830B92"/>
    <w:rsid w:val="359D009F"/>
    <w:rsid w:val="35B13228"/>
    <w:rsid w:val="35DA084D"/>
    <w:rsid w:val="36052A84"/>
    <w:rsid w:val="36115BF5"/>
    <w:rsid w:val="361572B0"/>
    <w:rsid w:val="362A02BE"/>
    <w:rsid w:val="363D6FF3"/>
    <w:rsid w:val="36672EBE"/>
    <w:rsid w:val="36C612EF"/>
    <w:rsid w:val="36D94D51"/>
    <w:rsid w:val="36E61513"/>
    <w:rsid w:val="36FD06B1"/>
    <w:rsid w:val="36FF3BE7"/>
    <w:rsid w:val="371C4AB1"/>
    <w:rsid w:val="37313129"/>
    <w:rsid w:val="37383049"/>
    <w:rsid w:val="37470634"/>
    <w:rsid w:val="37566622"/>
    <w:rsid w:val="376A1F13"/>
    <w:rsid w:val="376E581D"/>
    <w:rsid w:val="37752E1C"/>
    <w:rsid w:val="37812BEA"/>
    <w:rsid w:val="378B7679"/>
    <w:rsid w:val="37986EAF"/>
    <w:rsid w:val="37C146C2"/>
    <w:rsid w:val="37E96C46"/>
    <w:rsid w:val="37FF1445"/>
    <w:rsid w:val="380728EB"/>
    <w:rsid w:val="381E202C"/>
    <w:rsid w:val="382B0C4B"/>
    <w:rsid w:val="383128BA"/>
    <w:rsid w:val="383A03CC"/>
    <w:rsid w:val="383C13FC"/>
    <w:rsid w:val="385A47D4"/>
    <w:rsid w:val="38890847"/>
    <w:rsid w:val="38983E1D"/>
    <w:rsid w:val="389F3E92"/>
    <w:rsid w:val="38B6708D"/>
    <w:rsid w:val="38C507EF"/>
    <w:rsid w:val="38C704A6"/>
    <w:rsid w:val="38D11E8B"/>
    <w:rsid w:val="38D43512"/>
    <w:rsid w:val="3947717F"/>
    <w:rsid w:val="39725DFC"/>
    <w:rsid w:val="397E6DD7"/>
    <w:rsid w:val="39994809"/>
    <w:rsid w:val="39BE6F49"/>
    <w:rsid w:val="3A101A68"/>
    <w:rsid w:val="3A1C47DD"/>
    <w:rsid w:val="3A1E5749"/>
    <w:rsid w:val="3A5F2EB1"/>
    <w:rsid w:val="3A9344BF"/>
    <w:rsid w:val="3AAE76A6"/>
    <w:rsid w:val="3AD717CF"/>
    <w:rsid w:val="3AE115E0"/>
    <w:rsid w:val="3B0C6564"/>
    <w:rsid w:val="3B18609D"/>
    <w:rsid w:val="3B260C97"/>
    <w:rsid w:val="3B2B5FE8"/>
    <w:rsid w:val="3B3B4786"/>
    <w:rsid w:val="3B4A2249"/>
    <w:rsid w:val="3B5B7B0E"/>
    <w:rsid w:val="3B650B47"/>
    <w:rsid w:val="3B71141D"/>
    <w:rsid w:val="3B7C24C2"/>
    <w:rsid w:val="3B7F2DA5"/>
    <w:rsid w:val="3BC15361"/>
    <w:rsid w:val="3BFE5F28"/>
    <w:rsid w:val="3C07572D"/>
    <w:rsid w:val="3C227716"/>
    <w:rsid w:val="3C425D29"/>
    <w:rsid w:val="3C7010C1"/>
    <w:rsid w:val="3C7749B5"/>
    <w:rsid w:val="3C906B1D"/>
    <w:rsid w:val="3CA30B98"/>
    <w:rsid w:val="3CC01050"/>
    <w:rsid w:val="3CC41B81"/>
    <w:rsid w:val="3CD6453C"/>
    <w:rsid w:val="3D00259E"/>
    <w:rsid w:val="3D0049F7"/>
    <w:rsid w:val="3D0D56AC"/>
    <w:rsid w:val="3D5567DE"/>
    <w:rsid w:val="3D5D0104"/>
    <w:rsid w:val="3D6360B8"/>
    <w:rsid w:val="3D6B0885"/>
    <w:rsid w:val="3D6F4F69"/>
    <w:rsid w:val="3DA3741E"/>
    <w:rsid w:val="3DC71217"/>
    <w:rsid w:val="3DCB4F20"/>
    <w:rsid w:val="3DFD2E93"/>
    <w:rsid w:val="3E266A9F"/>
    <w:rsid w:val="3E567032"/>
    <w:rsid w:val="3E686037"/>
    <w:rsid w:val="3E7446CD"/>
    <w:rsid w:val="3E801878"/>
    <w:rsid w:val="3E8618B2"/>
    <w:rsid w:val="3E8D2EEA"/>
    <w:rsid w:val="3E8D302B"/>
    <w:rsid w:val="3EC36EA8"/>
    <w:rsid w:val="3ECD5CAB"/>
    <w:rsid w:val="3F5A2967"/>
    <w:rsid w:val="3F5D58CA"/>
    <w:rsid w:val="3F5E32F4"/>
    <w:rsid w:val="3F743665"/>
    <w:rsid w:val="3FC057BE"/>
    <w:rsid w:val="400B0EE7"/>
    <w:rsid w:val="402F1BB2"/>
    <w:rsid w:val="4042579E"/>
    <w:rsid w:val="40806C56"/>
    <w:rsid w:val="40CA1797"/>
    <w:rsid w:val="40D06DF3"/>
    <w:rsid w:val="40D47014"/>
    <w:rsid w:val="40DC5E5F"/>
    <w:rsid w:val="40F637E6"/>
    <w:rsid w:val="40F706C2"/>
    <w:rsid w:val="4115533E"/>
    <w:rsid w:val="4151383C"/>
    <w:rsid w:val="418909F5"/>
    <w:rsid w:val="41AB19C8"/>
    <w:rsid w:val="41DC338F"/>
    <w:rsid w:val="420746E1"/>
    <w:rsid w:val="421478FF"/>
    <w:rsid w:val="422762F6"/>
    <w:rsid w:val="422E7C2B"/>
    <w:rsid w:val="42356B66"/>
    <w:rsid w:val="42850425"/>
    <w:rsid w:val="4296484C"/>
    <w:rsid w:val="42A208E9"/>
    <w:rsid w:val="42BB54E7"/>
    <w:rsid w:val="42C5755D"/>
    <w:rsid w:val="432F0AFC"/>
    <w:rsid w:val="43325EBD"/>
    <w:rsid w:val="433E4C4E"/>
    <w:rsid w:val="43C45518"/>
    <w:rsid w:val="43E33728"/>
    <w:rsid w:val="43E45D7A"/>
    <w:rsid w:val="43F671D4"/>
    <w:rsid w:val="44014040"/>
    <w:rsid w:val="440B5CEA"/>
    <w:rsid w:val="44210123"/>
    <w:rsid w:val="445B40E0"/>
    <w:rsid w:val="447416A4"/>
    <w:rsid w:val="44A572AB"/>
    <w:rsid w:val="44AD3FF8"/>
    <w:rsid w:val="44AD544D"/>
    <w:rsid w:val="44BE07BE"/>
    <w:rsid w:val="451E6104"/>
    <w:rsid w:val="451F36D7"/>
    <w:rsid w:val="45276E54"/>
    <w:rsid w:val="454E6469"/>
    <w:rsid w:val="45A930DE"/>
    <w:rsid w:val="45E429C3"/>
    <w:rsid w:val="46040FED"/>
    <w:rsid w:val="46231C83"/>
    <w:rsid w:val="462712A4"/>
    <w:rsid w:val="462836F1"/>
    <w:rsid w:val="462C70D9"/>
    <w:rsid w:val="465E16E5"/>
    <w:rsid w:val="467C4A42"/>
    <w:rsid w:val="468E28C9"/>
    <w:rsid w:val="469A4810"/>
    <w:rsid w:val="46A17FEA"/>
    <w:rsid w:val="46A873B1"/>
    <w:rsid w:val="46C84C3A"/>
    <w:rsid w:val="46CB7F88"/>
    <w:rsid w:val="46F653E1"/>
    <w:rsid w:val="470F3335"/>
    <w:rsid w:val="471A28E1"/>
    <w:rsid w:val="471C0B07"/>
    <w:rsid w:val="474E4A8B"/>
    <w:rsid w:val="47563E78"/>
    <w:rsid w:val="475C7BF3"/>
    <w:rsid w:val="477D3B07"/>
    <w:rsid w:val="47861DC8"/>
    <w:rsid w:val="47A26C1B"/>
    <w:rsid w:val="47F40B79"/>
    <w:rsid w:val="4814770F"/>
    <w:rsid w:val="482850CB"/>
    <w:rsid w:val="4840273C"/>
    <w:rsid w:val="486B299D"/>
    <w:rsid w:val="488541DE"/>
    <w:rsid w:val="488C32A7"/>
    <w:rsid w:val="488C77B5"/>
    <w:rsid w:val="48AE1EC7"/>
    <w:rsid w:val="48D32A1D"/>
    <w:rsid w:val="48FE2B69"/>
    <w:rsid w:val="490F17F7"/>
    <w:rsid w:val="4942116C"/>
    <w:rsid w:val="496B7059"/>
    <w:rsid w:val="49C8399C"/>
    <w:rsid w:val="49D30EFD"/>
    <w:rsid w:val="4A0F1709"/>
    <w:rsid w:val="4A6B08D4"/>
    <w:rsid w:val="4A8D4A74"/>
    <w:rsid w:val="4AD32DFD"/>
    <w:rsid w:val="4AFE6BD7"/>
    <w:rsid w:val="4B183190"/>
    <w:rsid w:val="4B196195"/>
    <w:rsid w:val="4B1D54BC"/>
    <w:rsid w:val="4B6A1C45"/>
    <w:rsid w:val="4B701272"/>
    <w:rsid w:val="4B717346"/>
    <w:rsid w:val="4B7D3547"/>
    <w:rsid w:val="4B861CB3"/>
    <w:rsid w:val="4BC27840"/>
    <w:rsid w:val="4BCC276B"/>
    <w:rsid w:val="4C1C5AF5"/>
    <w:rsid w:val="4C634D9E"/>
    <w:rsid w:val="4C641129"/>
    <w:rsid w:val="4C704675"/>
    <w:rsid w:val="4C73095B"/>
    <w:rsid w:val="4C8434C9"/>
    <w:rsid w:val="4C951BDE"/>
    <w:rsid w:val="4CAD2C93"/>
    <w:rsid w:val="4CC5046A"/>
    <w:rsid w:val="4CC70930"/>
    <w:rsid w:val="4CF05EDD"/>
    <w:rsid w:val="4D0B5911"/>
    <w:rsid w:val="4D1631F0"/>
    <w:rsid w:val="4D186360"/>
    <w:rsid w:val="4D2E207C"/>
    <w:rsid w:val="4D467F4C"/>
    <w:rsid w:val="4D553E04"/>
    <w:rsid w:val="4D644A79"/>
    <w:rsid w:val="4D67286D"/>
    <w:rsid w:val="4D6F5EE6"/>
    <w:rsid w:val="4D990EFD"/>
    <w:rsid w:val="4DCA6898"/>
    <w:rsid w:val="4DF45B23"/>
    <w:rsid w:val="4DF85143"/>
    <w:rsid w:val="4E0A0656"/>
    <w:rsid w:val="4E382D48"/>
    <w:rsid w:val="4E41344B"/>
    <w:rsid w:val="4E540B11"/>
    <w:rsid w:val="4E6453A8"/>
    <w:rsid w:val="4E716DDB"/>
    <w:rsid w:val="4E8C1982"/>
    <w:rsid w:val="4E936022"/>
    <w:rsid w:val="4E9B676C"/>
    <w:rsid w:val="4E9B6B89"/>
    <w:rsid w:val="4EA17B52"/>
    <w:rsid w:val="4EA833CD"/>
    <w:rsid w:val="4F1A0D44"/>
    <w:rsid w:val="4F2220B5"/>
    <w:rsid w:val="4F34210A"/>
    <w:rsid w:val="4F380D88"/>
    <w:rsid w:val="4F4B4452"/>
    <w:rsid w:val="4F9F336C"/>
    <w:rsid w:val="4FA168C3"/>
    <w:rsid w:val="4FD20091"/>
    <w:rsid w:val="4FDE110E"/>
    <w:rsid w:val="4FEE2D79"/>
    <w:rsid w:val="4FEF648E"/>
    <w:rsid w:val="50000372"/>
    <w:rsid w:val="502508C0"/>
    <w:rsid w:val="502B7899"/>
    <w:rsid w:val="503A33C6"/>
    <w:rsid w:val="50497A24"/>
    <w:rsid w:val="504F3F18"/>
    <w:rsid w:val="507A5D9F"/>
    <w:rsid w:val="50A179C9"/>
    <w:rsid w:val="50AC5134"/>
    <w:rsid w:val="50BD1C04"/>
    <w:rsid w:val="50D53EB3"/>
    <w:rsid w:val="512A2ECF"/>
    <w:rsid w:val="513C06AF"/>
    <w:rsid w:val="519E1602"/>
    <w:rsid w:val="51B71606"/>
    <w:rsid w:val="51D93251"/>
    <w:rsid w:val="51E14B95"/>
    <w:rsid w:val="51EC1292"/>
    <w:rsid w:val="521B7B5A"/>
    <w:rsid w:val="52397ACB"/>
    <w:rsid w:val="524D2C8F"/>
    <w:rsid w:val="526C57D1"/>
    <w:rsid w:val="52714E54"/>
    <w:rsid w:val="52737F32"/>
    <w:rsid w:val="528C15F7"/>
    <w:rsid w:val="529144CE"/>
    <w:rsid w:val="529C405F"/>
    <w:rsid w:val="529F398F"/>
    <w:rsid w:val="52AC3CA4"/>
    <w:rsid w:val="52D1792F"/>
    <w:rsid w:val="52F574B0"/>
    <w:rsid w:val="52FA2E19"/>
    <w:rsid w:val="53042F07"/>
    <w:rsid w:val="531D3A55"/>
    <w:rsid w:val="533C7433"/>
    <w:rsid w:val="53475D8C"/>
    <w:rsid w:val="535A7C28"/>
    <w:rsid w:val="537413AB"/>
    <w:rsid w:val="53957FAE"/>
    <w:rsid w:val="53B10277"/>
    <w:rsid w:val="53BD0AA8"/>
    <w:rsid w:val="53CA7E9E"/>
    <w:rsid w:val="5406005A"/>
    <w:rsid w:val="54180297"/>
    <w:rsid w:val="54256716"/>
    <w:rsid w:val="54442D7C"/>
    <w:rsid w:val="54515FCF"/>
    <w:rsid w:val="54AC38C4"/>
    <w:rsid w:val="54AD1EF5"/>
    <w:rsid w:val="54C45E58"/>
    <w:rsid w:val="54C935FA"/>
    <w:rsid w:val="54CB652B"/>
    <w:rsid w:val="54D41DD7"/>
    <w:rsid w:val="54DB0942"/>
    <w:rsid w:val="553127B3"/>
    <w:rsid w:val="55357ADA"/>
    <w:rsid w:val="55496F00"/>
    <w:rsid w:val="5564280A"/>
    <w:rsid w:val="557D1BEE"/>
    <w:rsid w:val="557D52B0"/>
    <w:rsid w:val="55A52854"/>
    <w:rsid w:val="55AA2164"/>
    <w:rsid w:val="55D1307A"/>
    <w:rsid w:val="55D76935"/>
    <w:rsid w:val="560337E7"/>
    <w:rsid w:val="560D6A4A"/>
    <w:rsid w:val="5611735B"/>
    <w:rsid w:val="56512DFE"/>
    <w:rsid w:val="565775D2"/>
    <w:rsid w:val="567A5DB1"/>
    <w:rsid w:val="5680043C"/>
    <w:rsid w:val="5696153E"/>
    <w:rsid w:val="56D63FD1"/>
    <w:rsid w:val="56D737D9"/>
    <w:rsid w:val="578A1F2A"/>
    <w:rsid w:val="579B491B"/>
    <w:rsid w:val="57C54DBC"/>
    <w:rsid w:val="585D7E07"/>
    <w:rsid w:val="586A0CA5"/>
    <w:rsid w:val="58A054C5"/>
    <w:rsid w:val="58B10EE8"/>
    <w:rsid w:val="58B7569B"/>
    <w:rsid w:val="58D471F7"/>
    <w:rsid w:val="58DC5404"/>
    <w:rsid w:val="59307755"/>
    <w:rsid w:val="593F6CB2"/>
    <w:rsid w:val="5953433B"/>
    <w:rsid w:val="598235DA"/>
    <w:rsid w:val="59B252E6"/>
    <w:rsid w:val="59C370FE"/>
    <w:rsid w:val="59C47958"/>
    <w:rsid w:val="59DB764D"/>
    <w:rsid w:val="5A451261"/>
    <w:rsid w:val="5A6B2F9F"/>
    <w:rsid w:val="5A7A3612"/>
    <w:rsid w:val="5A843E79"/>
    <w:rsid w:val="5AB94B69"/>
    <w:rsid w:val="5AC43114"/>
    <w:rsid w:val="5AEA5AE0"/>
    <w:rsid w:val="5B081745"/>
    <w:rsid w:val="5B0F4C5D"/>
    <w:rsid w:val="5B1A69DD"/>
    <w:rsid w:val="5B28094F"/>
    <w:rsid w:val="5B3C326E"/>
    <w:rsid w:val="5B3D4114"/>
    <w:rsid w:val="5B9B2E72"/>
    <w:rsid w:val="5BA71FFB"/>
    <w:rsid w:val="5BB6257A"/>
    <w:rsid w:val="5BB62623"/>
    <w:rsid w:val="5C097668"/>
    <w:rsid w:val="5C195E8D"/>
    <w:rsid w:val="5C2A1967"/>
    <w:rsid w:val="5C3F0ECF"/>
    <w:rsid w:val="5C493CFA"/>
    <w:rsid w:val="5C4D2BB2"/>
    <w:rsid w:val="5C4D514D"/>
    <w:rsid w:val="5C75512C"/>
    <w:rsid w:val="5CA458DB"/>
    <w:rsid w:val="5CC3532B"/>
    <w:rsid w:val="5CD05B58"/>
    <w:rsid w:val="5CDA6493"/>
    <w:rsid w:val="5CF67740"/>
    <w:rsid w:val="5D300216"/>
    <w:rsid w:val="5D377DEC"/>
    <w:rsid w:val="5D390F6C"/>
    <w:rsid w:val="5D487602"/>
    <w:rsid w:val="5D4A6463"/>
    <w:rsid w:val="5D5E3E0F"/>
    <w:rsid w:val="5D6B2E75"/>
    <w:rsid w:val="5DBB3514"/>
    <w:rsid w:val="5DD14C41"/>
    <w:rsid w:val="5DD769C9"/>
    <w:rsid w:val="5E06512D"/>
    <w:rsid w:val="5E242BE8"/>
    <w:rsid w:val="5E4046EF"/>
    <w:rsid w:val="5E5321DE"/>
    <w:rsid w:val="5E771E6C"/>
    <w:rsid w:val="5E8B302B"/>
    <w:rsid w:val="5E8C431F"/>
    <w:rsid w:val="5E940CC3"/>
    <w:rsid w:val="5EB51350"/>
    <w:rsid w:val="5EBA55F2"/>
    <w:rsid w:val="5ED16391"/>
    <w:rsid w:val="5EE263D1"/>
    <w:rsid w:val="5F29528D"/>
    <w:rsid w:val="5F2C616C"/>
    <w:rsid w:val="5F3A49E3"/>
    <w:rsid w:val="5F3D2E5F"/>
    <w:rsid w:val="5F55753A"/>
    <w:rsid w:val="5F595DAF"/>
    <w:rsid w:val="5F6706C7"/>
    <w:rsid w:val="5F78418B"/>
    <w:rsid w:val="5FC87134"/>
    <w:rsid w:val="5FD23194"/>
    <w:rsid w:val="5FE23821"/>
    <w:rsid w:val="5FE92BE2"/>
    <w:rsid w:val="600B13D1"/>
    <w:rsid w:val="6031712F"/>
    <w:rsid w:val="6040767A"/>
    <w:rsid w:val="6052311C"/>
    <w:rsid w:val="605D702B"/>
    <w:rsid w:val="60671400"/>
    <w:rsid w:val="60A00BE2"/>
    <w:rsid w:val="60AE0068"/>
    <w:rsid w:val="60CE62B9"/>
    <w:rsid w:val="60ED22D1"/>
    <w:rsid w:val="610112FE"/>
    <w:rsid w:val="611E1E42"/>
    <w:rsid w:val="613B2BD3"/>
    <w:rsid w:val="61484F4D"/>
    <w:rsid w:val="61545B5A"/>
    <w:rsid w:val="61624E85"/>
    <w:rsid w:val="61991459"/>
    <w:rsid w:val="619F74D4"/>
    <w:rsid w:val="61C53F86"/>
    <w:rsid w:val="61D23BDE"/>
    <w:rsid w:val="62355594"/>
    <w:rsid w:val="62832E38"/>
    <w:rsid w:val="62B93B2B"/>
    <w:rsid w:val="62C96188"/>
    <w:rsid w:val="62EA2542"/>
    <w:rsid w:val="6322005D"/>
    <w:rsid w:val="633804E1"/>
    <w:rsid w:val="63636F0B"/>
    <w:rsid w:val="63753A85"/>
    <w:rsid w:val="63880F70"/>
    <w:rsid w:val="639411EB"/>
    <w:rsid w:val="639B3752"/>
    <w:rsid w:val="63A6695A"/>
    <w:rsid w:val="63A80E52"/>
    <w:rsid w:val="63B65F07"/>
    <w:rsid w:val="63B814B9"/>
    <w:rsid w:val="63D85867"/>
    <w:rsid w:val="63DC4E28"/>
    <w:rsid w:val="63E15116"/>
    <w:rsid w:val="63EA39A8"/>
    <w:rsid w:val="63F21D64"/>
    <w:rsid w:val="643320C7"/>
    <w:rsid w:val="6450214E"/>
    <w:rsid w:val="64691BFC"/>
    <w:rsid w:val="64862B79"/>
    <w:rsid w:val="649800FE"/>
    <w:rsid w:val="64AE668D"/>
    <w:rsid w:val="64F42902"/>
    <w:rsid w:val="651274C2"/>
    <w:rsid w:val="653A4213"/>
    <w:rsid w:val="65566CE7"/>
    <w:rsid w:val="65D40C0E"/>
    <w:rsid w:val="65F02C44"/>
    <w:rsid w:val="65F74682"/>
    <w:rsid w:val="660271B4"/>
    <w:rsid w:val="66436554"/>
    <w:rsid w:val="668A47EF"/>
    <w:rsid w:val="66952A6F"/>
    <w:rsid w:val="66E44A93"/>
    <w:rsid w:val="66E60308"/>
    <w:rsid w:val="676C2817"/>
    <w:rsid w:val="67A82522"/>
    <w:rsid w:val="67CE4844"/>
    <w:rsid w:val="67E603D0"/>
    <w:rsid w:val="681221CE"/>
    <w:rsid w:val="687513D1"/>
    <w:rsid w:val="68981282"/>
    <w:rsid w:val="68B406D5"/>
    <w:rsid w:val="68B8562E"/>
    <w:rsid w:val="68FE05F5"/>
    <w:rsid w:val="690A11D7"/>
    <w:rsid w:val="692433B0"/>
    <w:rsid w:val="693D1BD9"/>
    <w:rsid w:val="69593DB6"/>
    <w:rsid w:val="696379E4"/>
    <w:rsid w:val="696B623A"/>
    <w:rsid w:val="69700216"/>
    <w:rsid w:val="69767AA4"/>
    <w:rsid w:val="697D5204"/>
    <w:rsid w:val="697F6F7C"/>
    <w:rsid w:val="69875F0E"/>
    <w:rsid w:val="69AB1CC0"/>
    <w:rsid w:val="69E14B12"/>
    <w:rsid w:val="69F03B06"/>
    <w:rsid w:val="69F43280"/>
    <w:rsid w:val="6A137AAD"/>
    <w:rsid w:val="6A2329B8"/>
    <w:rsid w:val="6A445692"/>
    <w:rsid w:val="6A5102C5"/>
    <w:rsid w:val="6A8A7160"/>
    <w:rsid w:val="6A920F44"/>
    <w:rsid w:val="6AA746FC"/>
    <w:rsid w:val="6AC3750A"/>
    <w:rsid w:val="6AD72A43"/>
    <w:rsid w:val="6AE17E6C"/>
    <w:rsid w:val="6AEB330F"/>
    <w:rsid w:val="6B496ED2"/>
    <w:rsid w:val="6B5213E7"/>
    <w:rsid w:val="6B7776A0"/>
    <w:rsid w:val="6B9514A8"/>
    <w:rsid w:val="6BBF051B"/>
    <w:rsid w:val="6BC00851"/>
    <w:rsid w:val="6C2C49ED"/>
    <w:rsid w:val="6C2F56F5"/>
    <w:rsid w:val="6C496A67"/>
    <w:rsid w:val="6C5F5736"/>
    <w:rsid w:val="6C5F776E"/>
    <w:rsid w:val="6C65163C"/>
    <w:rsid w:val="6C7537E1"/>
    <w:rsid w:val="6D1D691A"/>
    <w:rsid w:val="6D535020"/>
    <w:rsid w:val="6D627AB8"/>
    <w:rsid w:val="6D6C50E9"/>
    <w:rsid w:val="6D942AE4"/>
    <w:rsid w:val="6D973C96"/>
    <w:rsid w:val="6D9F6F68"/>
    <w:rsid w:val="6DB33B30"/>
    <w:rsid w:val="6DB72EC6"/>
    <w:rsid w:val="6DCC500C"/>
    <w:rsid w:val="6DD054D5"/>
    <w:rsid w:val="6DFA0FFA"/>
    <w:rsid w:val="6E0F02B3"/>
    <w:rsid w:val="6E1F0919"/>
    <w:rsid w:val="6E3273D1"/>
    <w:rsid w:val="6E62541F"/>
    <w:rsid w:val="6E76523C"/>
    <w:rsid w:val="6E7E239B"/>
    <w:rsid w:val="6E8B17A9"/>
    <w:rsid w:val="6EAD709E"/>
    <w:rsid w:val="6EBB22A6"/>
    <w:rsid w:val="6EBB2FAC"/>
    <w:rsid w:val="6EBECAC1"/>
    <w:rsid w:val="6EDF1BD9"/>
    <w:rsid w:val="6F02369E"/>
    <w:rsid w:val="6F243D71"/>
    <w:rsid w:val="6F2C67C4"/>
    <w:rsid w:val="6F570965"/>
    <w:rsid w:val="6F840AFF"/>
    <w:rsid w:val="6F9379F0"/>
    <w:rsid w:val="6FA3740B"/>
    <w:rsid w:val="6FD07E0E"/>
    <w:rsid w:val="704016B7"/>
    <w:rsid w:val="704A5213"/>
    <w:rsid w:val="70855A57"/>
    <w:rsid w:val="709C5116"/>
    <w:rsid w:val="70B161DA"/>
    <w:rsid w:val="70C6635D"/>
    <w:rsid w:val="70D55A6A"/>
    <w:rsid w:val="712651D0"/>
    <w:rsid w:val="7171045D"/>
    <w:rsid w:val="717C59AE"/>
    <w:rsid w:val="717C7D5A"/>
    <w:rsid w:val="719225A4"/>
    <w:rsid w:val="71975073"/>
    <w:rsid w:val="71F17E21"/>
    <w:rsid w:val="71F42BFC"/>
    <w:rsid w:val="7216660A"/>
    <w:rsid w:val="722B2637"/>
    <w:rsid w:val="723036D3"/>
    <w:rsid w:val="72537B53"/>
    <w:rsid w:val="725622CE"/>
    <w:rsid w:val="7292335E"/>
    <w:rsid w:val="72957F7A"/>
    <w:rsid w:val="72C22979"/>
    <w:rsid w:val="72F04308"/>
    <w:rsid w:val="73014F28"/>
    <w:rsid w:val="731F0788"/>
    <w:rsid w:val="73216610"/>
    <w:rsid w:val="733F0551"/>
    <w:rsid w:val="734C2761"/>
    <w:rsid w:val="73847174"/>
    <w:rsid w:val="738E6197"/>
    <w:rsid w:val="73BE6A0C"/>
    <w:rsid w:val="73C06FEE"/>
    <w:rsid w:val="73F1478F"/>
    <w:rsid w:val="74160CBF"/>
    <w:rsid w:val="741E0DC7"/>
    <w:rsid w:val="7440048E"/>
    <w:rsid w:val="746F56FB"/>
    <w:rsid w:val="749222B1"/>
    <w:rsid w:val="74F73FB7"/>
    <w:rsid w:val="752C5B1B"/>
    <w:rsid w:val="75340C4E"/>
    <w:rsid w:val="7536670C"/>
    <w:rsid w:val="753C6622"/>
    <w:rsid w:val="75422626"/>
    <w:rsid w:val="75753C9A"/>
    <w:rsid w:val="75762AAB"/>
    <w:rsid w:val="75954153"/>
    <w:rsid w:val="759A7F19"/>
    <w:rsid w:val="75CB4A66"/>
    <w:rsid w:val="75D60D91"/>
    <w:rsid w:val="75E2604E"/>
    <w:rsid w:val="75E708F3"/>
    <w:rsid w:val="75F80F89"/>
    <w:rsid w:val="762714B1"/>
    <w:rsid w:val="764C53FB"/>
    <w:rsid w:val="766718A5"/>
    <w:rsid w:val="768701DE"/>
    <w:rsid w:val="76C12A06"/>
    <w:rsid w:val="76E86F12"/>
    <w:rsid w:val="771C4833"/>
    <w:rsid w:val="771D137E"/>
    <w:rsid w:val="77270DED"/>
    <w:rsid w:val="772B637E"/>
    <w:rsid w:val="775A5A7A"/>
    <w:rsid w:val="775F1E0C"/>
    <w:rsid w:val="77D216EC"/>
    <w:rsid w:val="77E12AEA"/>
    <w:rsid w:val="78547801"/>
    <w:rsid w:val="78553179"/>
    <w:rsid w:val="78571F15"/>
    <w:rsid w:val="788A3820"/>
    <w:rsid w:val="78BB4212"/>
    <w:rsid w:val="78C31F57"/>
    <w:rsid w:val="78D75243"/>
    <w:rsid w:val="790D04FB"/>
    <w:rsid w:val="79345845"/>
    <w:rsid w:val="795267FE"/>
    <w:rsid w:val="79A46F17"/>
    <w:rsid w:val="79B958A3"/>
    <w:rsid w:val="79C148C6"/>
    <w:rsid w:val="79D92AFB"/>
    <w:rsid w:val="79DB797E"/>
    <w:rsid w:val="79F83831"/>
    <w:rsid w:val="7A410ADF"/>
    <w:rsid w:val="7A526CB7"/>
    <w:rsid w:val="7A973238"/>
    <w:rsid w:val="7AA657E4"/>
    <w:rsid w:val="7AD17A79"/>
    <w:rsid w:val="7AD25D55"/>
    <w:rsid w:val="7AE82ED2"/>
    <w:rsid w:val="7AF63FD3"/>
    <w:rsid w:val="7B2A545E"/>
    <w:rsid w:val="7B3505E2"/>
    <w:rsid w:val="7B375764"/>
    <w:rsid w:val="7B4F175F"/>
    <w:rsid w:val="7B517145"/>
    <w:rsid w:val="7B8270F3"/>
    <w:rsid w:val="7B832DED"/>
    <w:rsid w:val="7B97469B"/>
    <w:rsid w:val="7BA745A4"/>
    <w:rsid w:val="7BB100A8"/>
    <w:rsid w:val="7BBE1612"/>
    <w:rsid w:val="7BD455DB"/>
    <w:rsid w:val="7C2E6AE9"/>
    <w:rsid w:val="7C497548"/>
    <w:rsid w:val="7C507F92"/>
    <w:rsid w:val="7C573B35"/>
    <w:rsid w:val="7C6A617F"/>
    <w:rsid w:val="7C895F25"/>
    <w:rsid w:val="7C8F180C"/>
    <w:rsid w:val="7C972F38"/>
    <w:rsid w:val="7CAE7704"/>
    <w:rsid w:val="7CBD2DB9"/>
    <w:rsid w:val="7CD82225"/>
    <w:rsid w:val="7CDE3EA4"/>
    <w:rsid w:val="7CE01E72"/>
    <w:rsid w:val="7D105626"/>
    <w:rsid w:val="7D1062F4"/>
    <w:rsid w:val="7D3F6A1F"/>
    <w:rsid w:val="7D564150"/>
    <w:rsid w:val="7DA85D66"/>
    <w:rsid w:val="7DB372FE"/>
    <w:rsid w:val="7DD713FE"/>
    <w:rsid w:val="7E2805E5"/>
    <w:rsid w:val="7E7E0ED6"/>
    <w:rsid w:val="7EB017D9"/>
    <w:rsid w:val="7EB73AB9"/>
    <w:rsid w:val="7EBF73B4"/>
    <w:rsid w:val="7F1A7F71"/>
    <w:rsid w:val="7F2E405B"/>
    <w:rsid w:val="7F825529"/>
    <w:rsid w:val="7F8510C6"/>
    <w:rsid w:val="7F8B4DEC"/>
    <w:rsid w:val="7FBB6017"/>
    <w:rsid w:val="7FDA5813"/>
    <w:rsid w:val="EFF5E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link w:val="27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5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link w:val="26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btLr"/>
    </w:tc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Hyperlink"/>
    <w:basedOn w:val="15"/>
    <w:qFormat/>
    <w:uiPriority w:val="0"/>
    <w:rPr>
      <w:color w:val="0000FF"/>
      <w:u w:val="single"/>
    </w:rPr>
  </w:style>
  <w:style w:type="paragraph" w:customStyle="1" w:styleId="18">
    <w:name w:val="样式5"/>
    <w:basedOn w:val="6"/>
    <w:next w:val="1"/>
    <w:link w:val="21"/>
    <w:qFormat/>
    <w:uiPriority w:val="0"/>
    <w:rPr>
      <w:rFonts w:asciiTheme="minorAscii" w:hAnsiTheme="minorAscii"/>
    </w:rPr>
  </w:style>
  <w:style w:type="paragraph" w:customStyle="1" w:styleId="19">
    <w:name w:val="样式6"/>
    <w:basedOn w:val="7"/>
    <w:next w:val="1"/>
    <w:qFormat/>
    <w:uiPriority w:val="0"/>
    <w:rPr>
      <w:rFonts w:asciiTheme="minorAscii" w:hAnsiTheme="minorAscii"/>
    </w:rPr>
  </w:style>
  <w:style w:type="character" w:customStyle="1" w:styleId="20">
    <w:name w:val="标题 1 Char"/>
    <w:link w:val="2"/>
    <w:qFormat/>
    <w:uiPriority w:val="0"/>
    <w:rPr>
      <w:rFonts w:asciiTheme="minorAscii" w:hAnsiTheme="minorAscii"/>
      <w:b/>
      <w:kern w:val="44"/>
      <w:sz w:val="44"/>
    </w:rPr>
  </w:style>
  <w:style w:type="character" w:customStyle="1" w:styleId="21">
    <w:name w:val="样式5 Char"/>
    <w:link w:val="18"/>
    <w:qFormat/>
    <w:uiPriority w:val="0"/>
    <w:rPr>
      <w:rFonts w:asciiTheme="minorAscii" w:hAnsiTheme="minorAscii"/>
    </w:rPr>
  </w:style>
  <w:style w:type="paragraph" w:customStyle="1" w:styleId="22">
    <w:name w:val="石墨文档正文"/>
    <w:qFormat/>
    <w:uiPriority w:val="0"/>
    <w:rPr>
      <w:rFonts w:ascii="微软雅黑" w:hAnsi="微软雅黑" w:eastAsia="微软雅黑" w:cs="微软雅黑"/>
      <w:sz w:val="24"/>
      <w:szCs w:val="24"/>
      <w:lang w:val="en-US" w:eastAsia="zh-CN" w:bidi="ar-SA"/>
    </w:rPr>
  </w:style>
  <w:style w:type="paragraph" w:customStyle="1" w:styleId="23">
    <w:name w:val="石墨文档大标题"/>
    <w:next w:val="22"/>
    <w:unhideWhenUsed/>
    <w:qFormat/>
    <w:uiPriority w:val="9"/>
    <w:pPr>
      <w:spacing w:before="260" w:after="260"/>
      <w:outlineLvl w:val="0"/>
    </w:pPr>
    <w:rPr>
      <w:rFonts w:ascii="微软雅黑" w:hAnsi="微软雅黑" w:eastAsia="微软雅黑" w:cs="微软雅黑"/>
      <w:b/>
      <w:bCs/>
      <w:sz w:val="40"/>
      <w:szCs w:val="40"/>
      <w:lang w:val="en-US" w:eastAsia="zh-CN" w:bidi="ar-SA"/>
    </w:rPr>
  </w:style>
  <w:style w:type="paragraph" w:customStyle="1" w:styleId="24">
    <w:name w:val="石墨文档中标题"/>
    <w:next w:val="22"/>
    <w:unhideWhenUsed/>
    <w:qFormat/>
    <w:uiPriority w:val="9"/>
    <w:pPr>
      <w:spacing w:before="260" w:after="260"/>
      <w:outlineLvl w:val="1"/>
    </w:pPr>
    <w:rPr>
      <w:rFonts w:ascii="微软雅黑" w:hAnsi="微软雅黑" w:eastAsia="微软雅黑" w:cs="微软雅黑"/>
      <w:b/>
      <w:bCs/>
      <w:sz w:val="36"/>
      <w:szCs w:val="36"/>
      <w:lang w:val="en-US" w:eastAsia="zh-CN" w:bidi="ar-SA"/>
    </w:rPr>
  </w:style>
  <w:style w:type="character" w:customStyle="1" w:styleId="25">
    <w:name w:val="标题 3 Char"/>
    <w:link w:val="4"/>
    <w:qFormat/>
    <w:uiPriority w:val="0"/>
    <w:rPr>
      <w:rFonts w:asciiTheme="minorAscii" w:hAnsiTheme="minorAscii"/>
      <w:b/>
      <w:sz w:val="32"/>
    </w:rPr>
  </w:style>
  <w:style w:type="character" w:customStyle="1" w:styleId="26">
    <w:name w:val="标题 4 Char"/>
    <w:link w:val="5"/>
    <w:qFormat/>
    <w:uiPriority w:val="0"/>
    <w:rPr>
      <w:rFonts w:ascii="Arial" w:hAnsi="Arial" w:eastAsia="黑体"/>
      <w:b/>
      <w:sz w:val="28"/>
    </w:rPr>
  </w:style>
  <w:style w:type="character" w:customStyle="1" w:styleId="27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microsoft.com/office/2006/relationships/keyMapCustomizations" Target="customizations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664</TotalTime>
  <ScaleCrop>false</ScaleCrop>
  <LinksUpToDate>false</LinksUpToDate>
  <CharactersWithSpaces>0</CharactersWithSpaces>
  <Application>WPS Office_11.1.0.9126_F1E327BC-269C-435d-A152-05C5408002CA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2018-09-05T18:44:00Z</dcterms:created>
  <dc:creator>那你呢</dc:creator>
  <cp:lastModifiedBy>lixing</cp:lastModifiedBy>
  <dcterms:modified xsi:type="dcterms:W3CDTF">2020-07-30T09:27:04Z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2052-11.1.0.9126</vt:lpwstr>
  </property>
  <property fmtid="{D5CDD505-2E9C-101B-9397-08002B2CF9AE}" pid="3" name="KSORubyTemplateID" linkTarget="0">
    <vt:lpwstr>6</vt:lpwstr>
  </property>
</Properties>
</file>